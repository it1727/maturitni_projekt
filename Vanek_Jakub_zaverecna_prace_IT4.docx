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41AB1A7B" w14:textId="77777777">
        <w:trPr>
          <w:trHeight w:hRule="exact" w:val="2835"/>
        </w:trPr>
        <w:tc>
          <w:tcPr>
            <w:tcW w:w="9640" w:type="dxa"/>
            <w:gridSpan w:val="3"/>
          </w:tcPr>
          <w:p w14:paraId="4330C966" w14:textId="34B4E0D6" w:rsidR="00F03DA6" w:rsidRDefault="00A20AB5"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60484227"/>
            <w:bookmarkEnd w:id="0"/>
            <w:r>
              <w:rPr>
                <w:noProof/>
              </w:rPr>
              <w:drawing>
                <wp:inline distT="0" distB="0" distL="0" distR="0" wp14:anchorId="73F46566" wp14:editId="6C5930E0">
                  <wp:extent cx="3295650" cy="127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14:paraId="2512D6C8" w14:textId="77777777">
        <w:trPr>
          <w:trHeight w:val="1415"/>
        </w:trPr>
        <w:tc>
          <w:tcPr>
            <w:tcW w:w="9640" w:type="dxa"/>
            <w:gridSpan w:val="3"/>
            <w:vAlign w:val="center"/>
          </w:tcPr>
          <w:p w14:paraId="5C23C503"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349E63E"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7D4147C1" w14:textId="77777777">
        <w:trPr>
          <w:trHeight w:hRule="exact" w:val="1591"/>
        </w:trPr>
        <w:tc>
          <w:tcPr>
            <w:tcW w:w="9640" w:type="dxa"/>
            <w:gridSpan w:val="3"/>
            <w:vAlign w:val="center"/>
          </w:tcPr>
          <w:p w14:paraId="5EC66C9A" w14:textId="24BE6F92" w:rsidR="00FC1F9B" w:rsidRPr="00C91564" w:rsidRDefault="00E65657"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Řešení problematiky e-shopu pro malé podnikatele</w:t>
            </w:r>
          </w:p>
        </w:tc>
      </w:tr>
      <w:tr w:rsidR="00F03DA6" w14:paraId="31D4351B" w14:textId="77777777">
        <w:trPr>
          <w:trHeight w:hRule="exact" w:val="567"/>
        </w:trPr>
        <w:tc>
          <w:tcPr>
            <w:tcW w:w="9640" w:type="dxa"/>
            <w:gridSpan w:val="3"/>
          </w:tcPr>
          <w:p w14:paraId="4C6AA1F6" w14:textId="3F47EFDB" w:rsidR="00F03DA6" w:rsidRPr="00C91564" w:rsidRDefault="00E65657" w:rsidP="00C91564">
            <w:pPr>
              <w:spacing w:after="0" w:line="240" w:lineRule="auto"/>
              <w:jc w:val="center"/>
              <w:rPr>
                <w:rFonts w:ascii="Arial Narrow" w:hAnsi="Arial Narrow" w:cs="Arial Narrow"/>
              </w:rPr>
            </w:pPr>
            <w:r>
              <w:rPr>
                <w:rFonts w:ascii="Arial Narrow" w:hAnsi="Arial Narrow" w:cs="Arial Narrow"/>
                <w:sz w:val="40"/>
                <w:szCs w:val="40"/>
              </w:rPr>
              <w:t>Jakub Vaněk</w:t>
            </w:r>
          </w:p>
        </w:tc>
      </w:tr>
      <w:tr w:rsidR="00C91564" w14:paraId="47D4A22D" w14:textId="77777777">
        <w:trPr>
          <w:trHeight w:val="4781"/>
        </w:trPr>
        <w:tc>
          <w:tcPr>
            <w:tcW w:w="9640" w:type="dxa"/>
            <w:gridSpan w:val="3"/>
            <w:vAlign w:val="center"/>
          </w:tcPr>
          <w:p w14:paraId="35062560" w14:textId="0BA73400" w:rsidR="00FC1F9B" w:rsidRPr="00E41AE1" w:rsidRDefault="00FC1F9B" w:rsidP="00E41AE1">
            <w:pPr>
              <w:spacing w:after="0" w:line="240" w:lineRule="auto"/>
              <w:jc w:val="center"/>
              <w:rPr>
                <w:rFonts w:ascii="Arial Narrow" w:hAnsi="Arial Narrow" w:cs="Arial Narrow"/>
                <w:sz w:val="40"/>
                <w:szCs w:val="40"/>
                <w:lang w:val="en-US"/>
              </w:rPr>
            </w:pPr>
          </w:p>
        </w:tc>
      </w:tr>
      <w:tr w:rsidR="00F03DA6" w14:paraId="2AF858F3" w14:textId="77777777" w:rsidTr="005D5EFD">
        <w:trPr>
          <w:trHeight w:hRule="exact" w:val="108"/>
        </w:trPr>
        <w:tc>
          <w:tcPr>
            <w:tcW w:w="3828" w:type="dxa"/>
            <w:gridSpan w:val="2"/>
          </w:tcPr>
          <w:p w14:paraId="435E6B12" w14:textId="77777777" w:rsidR="00F03DA6" w:rsidRDefault="00F03DA6">
            <w:pPr>
              <w:spacing w:after="0" w:line="240" w:lineRule="auto"/>
              <w:rPr>
                <w:rFonts w:ascii="Arial Narrow" w:hAnsi="Arial Narrow" w:cs="Arial Narrow"/>
              </w:rPr>
            </w:pPr>
          </w:p>
        </w:tc>
        <w:tc>
          <w:tcPr>
            <w:tcW w:w="5812" w:type="dxa"/>
          </w:tcPr>
          <w:p w14:paraId="183E5966" w14:textId="77777777" w:rsidR="00F03DA6" w:rsidRDefault="00F03DA6">
            <w:pPr>
              <w:spacing w:after="0" w:line="240" w:lineRule="auto"/>
              <w:rPr>
                <w:rFonts w:ascii="Arial Narrow" w:hAnsi="Arial Narrow" w:cs="Arial Narrow"/>
              </w:rPr>
            </w:pPr>
          </w:p>
        </w:tc>
      </w:tr>
      <w:tr w:rsidR="005D5EFD" w14:paraId="630FE042" w14:textId="77777777" w:rsidTr="005D5EFD">
        <w:trPr>
          <w:trHeight w:hRule="exact" w:val="930"/>
        </w:trPr>
        <w:tc>
          <w:tcPr>
            <w:tcW w:w="2410" w:type="dxa"/>
            <w:vAlign w:val="center"/>
          </w:tcPr>
          <w:p w14:paraId="14793347"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08B0EBD6"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06541756"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1"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1"/>
          </w:p>
        </w:tc>
      </w:tr>
      <w:tr w:rsidR="005D5EFD" w14:paraId="66A1D704" w14:textId="77777777" w:rsidTr="005D5EFD">
        <w:trPr>
          <w:trHeight w:hRule="exact" w:val="930"/>
        </w:trPr>
        <w:tc>
          <w:tcPr>
            <w:tcW w:w="2410" w:type="dxa"/>
            <w:vAlign w:val="center"/>
          </w:tcPr>
          <w:p w14:paraId="731B2FA5"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74FFCDD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1487B4F4"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3535A904" w14:textId="35D9DBE0"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E65657">
              <w:rPr>
                <w:rFonts w:ascii="Arial Narrow" w:hAnsi="Arial Narrow" w:cs="Arial Narrow"/>
                <w:sz w:val="28"/>
                <w:szCs w:val="28"/>
              </w:rPr>
              <w:t>20/2021</w:t>
            </w:r>
          </w:p>
        </w:tc>
      </w:tr>
    </w:tbl>
    <w:p w14:paraId="69C2A91D" w14:textId="77777777" w:rsidR="00F03DA6" w:rsidRDefault="00F03DA6">
      <w:pPr>
        <w:sectPr w:rsidR="00F03DA6">
          <w:footerReference w:type="default" r:id="rId9"/>
          <w:headerReference w:type="first" r:id="rId10"/>
          <w:pgSz w:w="11907" w:h="16840" w:code="9"/>
          <w:pgMar w:top="1134" w:right="851" w:bottom="851" w:left="1418" w:header="709" w:footer="709" w:gutter="0"/>
          <w:pgNumType w:start="1"/>
          <w:cols w:space="708"/>
          <w:titlePg/>
        </w:sectPr>
      </w:pPr>
    </w:p>
    <w:p w14:paraId="6BDEB69E" w14:textId="77777777" w:rsidR="00E15FA1" w:rsidRPr="00D967BB" w:rsidRDefault="00896E56" w:rsidP="00D967BB">
      <w:pPr>
        <w:pStyle w:val="Nadpis4"/>
      </w:pPr>
      <w:r>
        <w:br w:type="page"/>
      </w:r>
      <w:r w:rsidR="00D967BB" w:rsidRPr="00D967BB">
        <w:lastRenderedPageBreak/>
        <w:t>Poděkování</w:t>
      </w:r>
    </w:p>
    <w:p w14:paraId="5A10B99E" w14:textId="547369D4" w:rsidR="004A12E0" w:rsidRPr="00A20AB5" w:rsidRDefault="00E621E4" w:rsidP="00E621E4">
      <w:pPr>
        <w:ind w:left="720"/>
        <w:rPr>
          <w:rStyle w:val="Pokec"/>
          <w:i/>
          <w:color w:val="auto"/>
        </w:rPr>
      </w:pPr>
      <w:r>
        <w:rPr>
          <w:i/>
        </w:rPr>
        <w:t xml:space="preserve">Děkuji panu učiteli Mgr. Marku </w:t>
      </w:r>
      <w:proofErr w:type="spellStart"/>
      <w:r>
        <w:rPr>
          <w:i/>
        </w:rPr>
        <w:t>Lučnému</w:t>
      </w:r>
      <w:proofErr w:type="spellEnd"/>
      <w:r>
        <w:rPr>
          <w:i/>
        </w:rPr>
        <w:t xml:space="preserve"> za veškerou poskytnutou pomoc, ochotu a rychlost, se kterou mi odpovídal na mé dotazy.</w:t>
      </w:r>
      <w:r w:rsidR="00334231">
        <w:rPr>
          <w:i/>
        </w:rPr>
        <w:t xml:space="preserve"> Dále pak bych chtěl poděkovat panu učiteli Ing. Petru </w:t>
      </w:r>
      <w:proofErr w:type="spellStart"/>
      <w:r w:rsidR="00334231">
        <w:rPr>
          <w:i/>
        </w:rPr>
        <w:t>Grussmannovi</w:t>
      </w:r>
      <w:proofErr w:type="spellEnd"/>
      <w:r w:rsidR="00334231">
        <w:rPr>
          <w:i/>
        </w:rPr>
        <w:t xml:space="preserve"> za jeho cenné nápady, jak projekt zlepšovat.</w:t>
      </w:r>
    </w:p>
    <w:p w14:paraId="4EADC3BB" w14:textId="77777777" w:rsidR="004A12E0" w:rsidRPr="00A20AB5"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7B3AB4E5" w14:textId="77777777" w:rsidR="00320CEC" w:rsidRPr="00A20AB5"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163ABED6" w14:textId="77777777" w:rsidR="008B6730" w:rsidRPr="00A20AB5" w:rsidRDefault="008B6730" w:rsidP="008B6730">
      <w:pPr>
        <w:spacing w:before="120"/>
        <w:jc w:val="left"/>
        <w:rPr>
          <w:rStyle w:val="Pokec"/>
          <w:color w:val="auto"/>
        </w:rPr>
      </w:pPr>
      <w:r>
        <w:rPr>
          <w:rStyle w:val="Pokec"/>
          <w:color w:val="auto"/>
        </w:rPr>
        <w:t xml:space="preserve">V Opavě </w:t>
      </w:r>
      <w:r>
        <w:rPr>
          <w:rStyle w:val="Pokec"/>
          <w:color w:val="auto"/>
        </w:rPr>
        <w:tab/>
        <w:t>31. 12. 201</w:t>
      </w:r>
      <w:r w:rsidR="00D12AB2">
        <w:rPr>
          <w:rStyle w:val="Pokec"/>
          <w:color w:val="auto"/>
        </w:rPr>
        <w:t>6</w:t>
      </w:r>
    </w:p>
    <w:p w14:paraId="66B7E524"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37DE8845" w14:textId="77777777" w:rsidR="00F03DA6" w:rsidRPr="005F3335" w:rsidRDefault="00896E56" w:rsidP="005F3335">
      <w:pPr>
        <w:rPr>
          <w:b/>
          <w:sz w:val="28"/>
          <w:szCs w:val="28"/>
        </w:rPr>
      </w:pPr>
      <w:bookmarkStart w:id="2" w:name="_Toc37577728"/>
      <w:r>
        <w:rPr>
          <w:b/>
          <w:sz w:val="28"/>
          <w:szCs w:val="28"/>
        </w:rPr>
        <w:br w:type="page"/>
      </w:r>
      <w:r w:rsidR="00F03DA6" w:rsidRPr="005F3335">
        <w:rPr>
          <w:b/>
          <w:sz w:val="28"/>
          <w:szCs w:val="28"/>
        </w:rPr>
        <w:lastRenderedPageBreak/>
        <w:t>A</w:t>
      </w:r>
      <w:bookmarkEnd w:id="2"/>
      <w:r w:rsidR="00D12AB2">
        <w:rPr>
          <w:b/>
          <w:sz w:val="28"/>
          <w:szCs w:val="28"/>
        </w:rPr>
        <w:t>NOTACE</w:t>
      </w:r>
    </w:p>
    <w:p w14:paraId="699869C5" w14:textId="14D923BD" w:rsidR="00FB5335" w:rsidRDefault="00334231">
      <w:r>
        <w:t>Tento projekt se zabývá problematikou internetového obchodu (e-shopu)</w:t>
      </w:r>
      <w:r w:rsidR="006B6DDC">
        <w:t xml:space="preserve"> </w:t>
      </w:r>
      <w:r>
        <w:t>určeného primárně malým podnikatelům. Celá práce porovnává dvě odlišná řešení</w:t>
      </w:r>
      <w:r w:rsidR="00FB5335">
        <w:t xml:space="preserve">. </w:t>
      </w:r>
    </w:p>
    <w:p w14:paraId="23C47A1C" w14:textId="533A0EBD" w:rsidR="00FB5335" w:rsidRDefault="00FB5335">
      <w:r>
        <w:t xml:space="preserve">Prvním řešením je e-shop vytvořen pomocí systému Shoptet. Díky tomuto systému získáte </w:t>
      </w:r>
      <w:r w:rsidR="00BE0E81">
        <w:t>komplexní řešení internetového obchodu. Od vytvoření stránek přes správu až po propagaci.</w:t>
      </w:r>
    </w:p>
    <w:p w14:paraId="0FF4F119" w14:textId="42CCF13B" w:rsidR="00F03DA6" w:rsidRDefault="00FB5335">
      <w:r>
        <w:t xml:space="preserve">Druhým řešením je e-shop vytvořený na platformě </w:t>
      </w:r>
      <w:proofErr w:type="spellStart"/>
      <w:r>
        <w:t>WordPress</w:t>
      </w:r>
      <w:proofErr w:type="spellEnd"/>
      <w:r w:rsidR="00A60EC3">
        <w:t xml:space="preserve"> hostovaný v docker kontejneru na serveru Microsoft azure. Toto řešení je daleko složitější a vyžaduje jistou odbornost, uživatel si vše musí vyřešit sám, ale výhodou mu je nižší cena za provoz služby.</w:t>
      </w:r>
    </w:p>
    <w:p w14:paraId="6BDAF8B1" w14:textId="77777777" w:rsidR="00A60EC3" w:rsidRDefault="00A60EC3">
      <w:pPr>
        <w:rPr>
          <w:rStyle w:val="Pokec"/>
        </w:rPr>
      </w:pPr>
    </w:p>
    <w:p w14:paraId="323D70FF" w14:textId="77777777" w:rsidR="00A60EC3" w:rsidRPr="00AE5523" w:rsidRDefault="00A60EC3" w:rsidP="00A60EC3">
      <w:pPr>
        <w:rPr>
          <w:b/>
          <w:sz w:val="28"/>
          <w:szCs w:val="28"/>
        </w:rPr>
      </w:pPr>
      <w:r w:rsidRPr="00AE5523">
        <w:rPr>
          <w:b/>
          <w:sz w:val="28"/>
          <w:szCs w:val="28"/>
        </w:rPr>
        <w:t>Klíčová slova</w:t>
      </w:r>
    </w:p>
    <w:p w14:paraId="7A24B4A2" w14:textId="748C46B2" w:rsidR="00A60EC3" w:rsidRPr="00A60EC3" w:rsidRDefault="00A60EC3" w:rsidP="00A60EC3">
      <w:r>
        <w:t>e-shop</w:t>
      </w:r>
      <w:r w:rsidRPr="00AE5523">
        <w:t>;</w:t>
      </w:r>
      <w:r>
        <w:t xml:space="preserve"> Docker</w:t>
      </w:r>
      <w:r w:rsidRPr="00AE5523">
        <w:t xml:space="preserve">; </w:t>
      </w:r>
      <w:r>
        <w:t>Wordpress</w:t>
      </w:r>
      <w:r>
        <w:rPr>
          <w:lang w:val="en-US"/>
        </w:rPr>
        <w:t>; Shoptet; Microsoft azure</w:t>
      </w:r>
    </w:p>
    <w:p w14:paraId="42D213F0" w14:textId="77777777" w:rsidR="00F03DA6" w:rsidRDefault="00F03DA6"/>
    <w:p w14:paraId="1053BF73" w14:textId="77777777" w:rsidR="005F3335" w:rsidRDefault="005F3335"/>
    <w:p w14:paraId="77E44969" w14:textId="77777777" w:rsidR="00F03DA6" w:rsidRDefault="00F03DA6"/>
    <w:p w14:paraId="0BE1288D" w14:textId="77777777" w:rsidR="00294C06" w:rsidRPr="00A20AB5" w:rsidRDefault="00294C06" w:rsidP="004A12E0">
      <w:pPr>
        <w:tabs>
          <w:tab w:val="left" w:pos="7088"/>
        </w:tabs>
        <w:rPr>
          <w:rStyle w:val="Pokec"/>
          <w:color w:val="auto"/>
        </w:rPr>
      </w:pPr>
    </w:p>
    <w:p w14:paraId="57DD4FCF" w14:textId="77777777" w:rsidR="00294C06" w:rsidRDefault="00294C06"/>
    <w:p w14:paraId="604BA6F1" w14:textId="477EAFFB" w:rsidR="00F03DA6" w:rsidRDefault="00F03DA6">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bookmarkStart w:id="29" w:name="_Toc60075286"/>
      <w:bookmarkStart w:id="30" w:name="_Toc60140408"/>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sdt>
      <w:sdtPr>
        <w:rPr>
          <w:rFonts w:ascii="Times New Roman" w:eastAsia="Times New Roman" w:hAnsi="Times New Roman" w:cs="Times New Roman"/>
          <w:color w:val="auto"/>
          <w:sz w:val="24"/>
          <w:szCs w:val="24"/>
        </w:rPr>
        <w:id w:val="2060133413"/>
        <w:docPartObj>
          <w:docPartGallery w:val="Table of Contents"/>
          <w:docPartUnique/>
        </w:docPartObj>
      </w:sdtPr>
      <w:sdtEndPr>
        <w:rPr>
          <w:b/>
          <w:bCs/>
        </w:rPr>
      </w:sdtEndPr>
      <w:sdtContent>
        <w:p w14:paraId="427F5617" w14:textId="46A18488" w:rsidR="000429CF" w:rsidRDefault="000429CF">
          <w:pPr>
            <w:pStyle w:val="Nadpisobsahu"/>
          </w:pPr>
          <w:r>
            <w:t>Obsah</w:t>
          </w:r>
        </w:p>
        <w:p w14:paraId="0D1BA991" w14:textId="49C05F57" w:rsidR="000429CF" w:rsidRDefault="000429CF">
          <w:pPr>
            <w:pStyle w:val="Obsah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60140408" w:history="1">
            <w:r w:rsidRPr="00FA5568">
              <w:rPr>
                <w:rStyle w:val="Hypertextovodkaz"/>
              </w:rPr>
              <w:t>OBSAH</w:t>
            </w:r>
            <w:r>
              <w:rPr>
                <w:webHidden/>
              </w:rPr>
              <w:tab/>
            </w:r>
            <w:r>
              <w:rPr>
                <w:webHidden/>
              </w:rPr>
              <w:fldChar w:fldCharType="begin"/>
            </w:r>
            <w:r>
              <w:rPr>
                <w:webHidden/>
              </w:rPr>
              <w:instrText xml:space="preserve"> PAGEREF _Toc60140408 \h </w:instrText>
            </w:r>
            <w:r>
              <w:rPr>
                <w:webHidden/>
              </w:rPr>
            </w:r>
            <w:r>
              <w:rPr>
                <w:webHidden/>
              </w:rPr>
              <w:fldChar w:fldCharType="separate"/>
            </w:r>
            <w:r>
              <w:rPr>
                <w:webHidden/>
              </w:rPr>
              <w:t>4</w:t>
            </w:r>
            <w:r>
              <w:rPr>
                <w:webHidden/>
              </w:rPr>
              <w:fldChar w:fldCharType="end"/>
            </w:r>
          </w:hyperlink>
        </w:p>
        <w:p w14:paraId="7944C80F" w14:textId="71B35704" w:rsidR="000429CF" w:rsidRDefault="00B771C1">
          <w:pPr>
            <w:pStyle w:val="Obsah1"/>
            <w:rPr>
              <w:rFonts w:asciiTheme="minorHAnsi" w:eastAsiaTheme="minorEastAsia" w:hAnsiTheme="minorHAnsi" w:cstheme="minorBidi"/>
              <w:b w:val="0"/>
              <w:bCs w:val="0"/>
              <w:caps w:val="0"/>
              <w:sz w:val="22"/>
              <w:szCs w:val="22"/>
            </w:rPr>
          </w:pPr>
          <w:hyperlink w:anchor="_Toc60140409" w:history="1">
            <w:r w:rsidR="000429CF" w:rsidRPr="00FA5568">
              <w:rPr>
                <w:rStyle w:val="Hypertextovodkaz"/>
              </w:rPr>
              <w:t>Úvod</w:t>
            </w:r>
            <w:r w:rsidR="000429CF">
              <w:rPr>
                <w:webHidden/>
              </w:rPr>
              <w:tab/>
            </w:r>
            <w:r w:rsidR="000429CF">
              <w:rPr>
                <w:webHidden/>
              </w:rPr>
              <w:fldChar w:fldCharType="begin"/>
            </w:r>
            <w:r w:rsidR="000429CF">
              <w:rPr>
                <w:webHidden/>
              </w:rPr>
              <w:instrText xml:space="preserve"> PAGEREF _Toc60140409 \h </w:instrText>
            </w:r>
            <w:r w:rsidR="000429CF">
              <w:rPr>
                <w:webHidden/>
              </w:rPr>
            </w:r>
            <w:r w:rsidR="000429CF">
              <w:rPr>
                <w:webHidden/>
              </w:rPr>
              <w:fldChar w:fldCharType="separate"/>
            </w:r>
            <w:r w:rsidR="000429CF">
              <w:rPr>
                <w:webHidden/>
              </w:rPr>
              <w:t>5</w:t>
            </w:r>
            <w:r w:rsidR="000429CF">
              <w:rPr>
                <w:webHidden/>
              </w:rPr>
              <w:fldChar w:fldCharType="end"/>
            </w:r>
          </w:hyperlink>
        </w:p>
        <w:p w14:paraId="5EBBE3FA" w14:textId="7614C5F4" w:rsidR="000429CF" w:rsidRDefault="00B771C1">
          <w:pPr>
            <w:pStyle w:val="Obsah1"/>
            <w:rPr>
              <w:rFonts w:asciiTheme="minorHAnsi" w:eastAsiaTheme="minorEastAsia" w:hAnsiTheme="minorHAnsi" w:cstheme="minorBidi"/>
              <w:b w:val="0"/>
              <w:bCs w:val="0"/>
              <w:caps w:val="0"/>
              <w:sz w:val="22"/>
              <w:szCs w:val="22"/>
            </w:rPr>
          </w:pPr>
          <w:hyperlink w:anchor="_Toc60140410" w:history="1">
            <w:r w:rsidR="000429CF" w:rsidRPr="00FA5568">
              <w:rPr>
                <w:rStyle w:val="Hypertextovodkaz"/>
              </w:rPr>
              <w:t>1</w:t>
            </w:r>
            <w:r w:rsidR="000429CF">
              <w:rPr>
                <w:rFonts w:asciiTheme="minorHAnsi" w:eastAsiaTheme="minorEastAsia" w:hAnsiTheme="minorHAnsi" w:cstheme="minorBidi"/>
                <w:b w:val="0"/>
                <w:bCs w:val="0"/>
                <w:caps w:val="0"/>
                <w:sz w:val="22"/>
                <w:szCs w:val="22"/>
              </w:rPr>
              <w:tab/>
            </w:r>
            <w:r w:rsidR="000429CF" w:rsidRPr="00FA5568">
              <w:rPr>
                <w:rStyle w:val="Hypertextovodkaz"/>
              </w:rPr>
              <w:t>Internetový obchod</w:t>
            </w:r>
            <w:r w:rsidR="000429CF">
              <w:rPr>
                <w:webHidden/>
              </w:rPr>
              <w:tab/>
            </w:r>
            <w:r w:rsidR="000429CF">
              <w:rPr>
                <w:webHidden/>
              </w:rPr>
              <w:fldChar w:fldCharType="begin"/>
            </w:r>
            <w:r w:rsidR="000429CF">
              <w:rPr>
                <w:webHidden/>
              </w:rPr>
              <w:instrText xml:space="preserve"> PAGEREF _Toc60140410 \h </w:instrText>
            </w:r>
            <w:r w:rsidR="000429CF">
              <w:rPr>
                <w:webHidden/>
              </w:rPr>
            </w:r>
            <w:r w:rsidR="000429CF">
              <w:rPr>
                <w:webHidden/>
              </w:rPr>
              <w:fldChar w:fldCharType="separate"/>
            </w:r>
            <w:r w:rsidR="000429CF">
              <w:rPr>
                <w:webHidden/>
              </w:rPr>
              <w:t>6</w:t>
            </w:r>
            <w:r w:rsidR="000429CF">
              <w:rPr>
                <w:webHidden/>
              </w:rPr>
              <w:fldChar w:fldCharType="end"/>
            </w:r>
          </w:hyperlink>
        </w:p>
        <w:p w14:paraId="6925E9D3" w14:textId="491CC688" w:rsidR="000429CF" w:rsidRDefault="00B771C1">
          <w:pPr>
            <w:pStyle w:val="Obsah2"/>
            <w:rPr>
              <w:rFonts w:asciiTheme="minorHAnsi" w:eastAsiaTheme="minorEastAsia" w:hAnsiTheme="minorHAnsi" w:cstheme="minorBidi"/>
              <w:b w:val="0"/>
              <w:caps w:val="0"/>
              <w:sz w:val="22"/>
              <w:szCs w:val="22"/>
            </w:rPr>
          </w:pPr>
          <w:hyperlink w:anchor="_Toc60140411" w:history="1">
            <w:r w:rsidR="000429CF" w:rsidRPr="00FA5568">
              <w:rPr>
                <w:rStyle w:val="Hypertextovodkaz"/>
              </w:rPr>
              <w:t>1.1</w:t>
            </w:r>
            <w:r w:rsidR="000429CF">
              <w:rPr>
                <w:rFonts w:asciiTheme="minorHAnsi" w:eastAsiaTheme="minorEastAsia" w:hAnsiTheme="minorHAnsi" w:cstheme="minorBidi"/>
                <w:b w:val="0"/>
                <w:caps w:val="0"/>
                <w:sz w:val="22"/>
                <w:szCs w:val="22"/>
              </w:rPr>
              <w:tab/>
            </w:r>
            <w:r w:rsidR="000429CF" w:rsidRPr="00FA5568">
              <w:rPr>
                <w:rStyle w:val="Hypertextovodkaz"/>
              </w:rPr>
              <w:t>Optimalizace pro vyhledávače</w:t>
            </w:r>
            <w:r w:rsidR="000429CF">
              <w:rPr>
                <w:webHidden/>
              </w:rPr>
              <w:tab/>
            </w:r>
            <w:r w:rsidR="000429CF">
              <w:rPr>
                <w:webHidden/>
              </w:rPr>
              <w:fldChar w:fldCharType="begin"/>
            </w:r>
            <w:r w:rsidR="000429CF">
              <w:rPr>
                <w:webHidden/>
              </w:rPr>
              <w:instrText xml:space="preserve"> PAGEREF _Toc60140411 \h </w:instrText>
            </w:r>
            <w:r w:rsidR="000429CF">
              <w:rPr>
                <w:webHidden/>
              </w:rPr>
            </w:r>
            <w:r w:rsidR="000429CF">
              <w:rPr>
                <w:webHidden/>
              </w:rPr>
              <w:fldChar w:fldCharType="separate"/>
            </w:r>
            <w:r w:rsidR="000429CF">
              <w:rPr>
                <w:webHidden/>
              </w:rPr>
              <w:t>6</w:t>
            </w:r>
            <w:r w:rsidR="000429CF">
              <w:rPr>
                <w:webHidden/>
              </w:rPr>
              <w:fldChar w:fldCharType="end"/>
            </w:r>
          </w:hyperlink>
        </w:p>
        <w:p w14:paraId="6E883517" w14:textId="2FD17DE8" w:rsidR="000429CF" w:rsidRDefault="00B771C1">
          <w:pPr>
            <w:pStyle w:val="Obsah2"/>
            <w:rPr>
              <w:rFonts w:asciiTheme="minorHAnsi" w:eastAsiaTheme="minorEastAsia" w:hAnsiTheme="minorHAnsi" w:cstheme="minorBidi"/>
              <w:b w:val="0"/>
              <w:caps w:val="0"/>
              <w:sz w:val="22"/>
              <w:szCs w:val="22"/>
            </w:rPr>
          </w:pPr>
          <w:hyperlink w:anchor="_Toc60140412" w:history="1">
            <w:r w:rsidR="000429CF" w:rsidRPr="00FA5568">
              <w:rPr>
                <w:rStyle w:val="Hypertextovodkaz"/>
              </w:rPr>
              <w:t>1.2</w:t>
            </w:r>
            <w:r w:rsidR="000429CF">
              <w:rPr>
                <w:rFonts w:asciiTheme="minorHAnsi" w:eastAsiaTheme="minorEastAsia" w:hAnsiTheme="minorHAnsi" w:cstheme="minorBidi"/>
                <w:b w:val="0"/>
                <w:caps w:val="0"/>
                <w:sz w:val="22"/>
                <w:szCs w:val="22"/>
              </w:rPr>
              <w:tab/>
            </w:r>
            <w:r w:rsidR="000429CF" w:rsidRPr="00FA5568">
              <w:rPr>
                <w:rStyle w:val="Hypertextovodkaz"/>
              </w:rPr>
              <w:t>Řešení internetových obchodů</w:t>
            </w:r>
            <w:r w:rsidR="000429CF">
              <w:rPr>
                <w:webHidden/>
              </w:rPr>
              <w:tab/>
            </w:r>
            <w:r w:rsidR="000429CF">
              <w:rPr>
                <w:webHidden/>
              </w:rPr>
              <w:fldChar w:fldCharType="begin"/>
            </w:r>
            <w:r w:rsidR="000429CF">
              <w:rPr>
                <w:webHidden/>
              </w:rPr>
              <w:instrText xml:space="preserve"> PAGEREF _Toc60140412 \h </w:instrText>
            </w:r>
            <w:r w:rsidR="000429CF">
              <w:rPr>
                <w:webHidden/>
              </w:rPr>
            </w:r>
            <w:r w:rsidR="000429CF">
              <w:rPr>
                <w:webHidden/>
              </w:rPr>
              <w:fldChar w:fldCharType="separate"/>
            </w:r>
            <w:r w:rsidR="000429CF">
              <w:rPr>
                <w:webHidden/>
              </w:rPr>
              <w:t>6</w:t>
            </w:r>
            <w:r w:rsidR="000429CF">
              <w:rPr>
                <w:webHidden/>
              </w:rPr>
              <w:fldChar w:fldCharType="end"/>
            </w:r>
          </w:hyperlink>
        </w:p>
        <w:p w14:paraId="7A69B3B4" w14:textId="259775C5" w:rsidR="000429CF" w:rsidRDefault="00B771C1">
          <w:pPr>
            <w:pStyle w:val="Obsah3"/>
            <w:rPr>
              <w:rFonts w:asciiTheme="minorHAnsi" w:eastAsiaTheme="minorEastAsia" w:hAnsiTheme="minorHAnsi" w:cstheme="minorBidi"/>
              <w:smallCaps w:val="0"/>
              <w:sz w:val="22"/>
              <w:szCs w:val="22"/>
            </w:rPr>
          </w:pPr>
          <w:hyperlink w:anchor="_Toc60140413" w:history="1">
            <w:r w:rsidR="000429CF" w:rsidRPr="00FA5568">
              <w:rPr>
                <w:rStyle w:val="Hypertextovodkaz"/>
              </w:rPr>
              <w:t>1.2.1</w:t>
            </w:r>
            <w:r w:rsidR="000429CF">
              <w:rPr>
                <w:rFonts w:asciiTheme="minorHAnsi" w:eastAsiaTheme="minorEastAsia" w:hAnsiTheme="minorHAnsi" w:cstheme="minorBidi"/>
                <w:smallCaps w:val="0"/>
                <w:sz w:val="22"/>
                <w:szCs w:val="22"/>
              </w:rPr>
              <w:tab/>
            </w:r>
            <w:r w:rsidR="000429CF" w:rsidRPr="00FA5568">
              <w:rPr>
                <w:rStyle w:val="Hypertextovodkaz"/>
              </w:rPr>
              <w:t>Open Source</w:t>
            </w:r>
            <w:r w:rsidR="000429CF">
              <w:rPr>
                <w:webHidden/>
              </w:rPr>
              <w:tab/>
            </w:r>
            <w:r w:rsidR="000429CF">
              <w:rPr>
                <w:webHidden/>
              </w:rPr>
              <w:fldChar w:fldCharType="begin"/>
            </w:r>
            <w:r w:rsidR="000429CF">
              <w:rPr>
                <w:webHidden/>
              </w:rPr>
              <w:instrText xml:space="preserve"> PAGEREF _Toc60140413 \h </w:instrText>
            </w:r>
            <w:r w:rsidR="000429CF">
              <w:rPr>
                <w:webHidden/>
              </w:rPr>
            </w:r>
            <w:r w:rsidR="000429CF">
              <w:rPr>
                <w:webHidden/>
              </w:rPr>
              <w:fldChar w:fldCharType="separate"/>
            </w:r>
            <w:r w:rsidR="000429CF">
              <w:rPr>
                <w:webHidden/>
              </w:rPr>
              <w:t>6</w:t>
            </w:r>
            <w:r w:rsidR="000429CF">
              <w:rPr>
                <w:webHidden/>
              </w:rPr>
              <w:fldChar w:fldCharType="end"/>
            </w:r>
          </w:hyperlink>
        </w:p>
        <w:p w14:paraId="44200670" w14:textId="3CABF06F" w:rsidR="000429CF" w:rsidRDefault="00B771C1">
          <w:pPr>
            <w:pStyle w:val="Obsah3"/>
            <w:rPr>
              <w:rFonts w:asciiTheme="minorHAnsi" w:eastAsiaTheme="minorEastAsia" w:hAnsiTheme="minorHAnsi" w:cstheme="minorBidi"/>
              <w:smallCaps w:val="0"/>
              <w:sz w:val="22"/>
              <w:szCs w:val="22"/>
            </w:rPr>
          </w:pPr>
          <w:hyperlink w:anchor="_Toc60140414" w:history="1">
            <w:r w:rsidR="000429CF" w:rsidRPr="00FA5568">
              <w:rPr>
                <w:rStyle w:val="Hypertextovodkaz"/>
              </w:rPr>
              <w:t>1.2.2</w:t>
            </w:r>
            <w:r w:rsidR="000429CF">
              <w:rPr>
                <w:rFonts w:asciiTheme="minorHAnsi" w:eastAsiaTheme="minorEastAsia" w:hAnsiTheme="minorHAnsi" w:cstheme="minorBidi"/>
                <w:smallCaps w:val="0"/>
                <w:sz w:val="22"/>
                <w:szCs w:val="22"/>
              </w:rPr>
              <w:tab/>
            </w:r>
            <w:r w:rsidR="000429CF" w:rsidRPr="00FA5568">
              <w:rPr>
                <w:rStyle w:val="Hypertextovodkaz"/>
              </w:rPr>
              <w:t>Pronájem e-shopu</w:t>
            </w:r>
            <w:r w:rsidR="000429CF">
              <w:rPr>
                <w:webHidden/>
              </w:rPr>
              <w:tab/>
            </w:r>
            <w:r w:rsidR="000429CF">
              <w:rPr>
                <w:webHidden/>
              </w:rPr>
              <w:fldChar w:fldCharType="begin"/>
            </w:r>
            <w:r w:rsidR="000429CF">
              <w:rPr>
                <w:webHidden/>
              </w:rPr>
              <w:instrText xml:space="preserve"> PAGEREF _Toc60140414 \h </w:instrText>
            </w:r>
            <w:r w:rsidR="000429CF">
              <w:rPr>
                <w:webHidden/>
              </w:rPr>
            </w:r>
            <w:r w:rsidR="000429CF">
              <w:rPr>
                <w:webHidden/>
              </w:rPr>
              <w:fldChar w:fldCharType="separate"/>
            </w:r>
            <w:r w:rsidR="000429CF">
              <w:rPr>
                <w:webHidden/>
              </w:rPr>
              <w:t>7</w:t>
            </w:r>
            <w:r w:rsidR="000429CF">
              <w:rPr>
                <w:webHidden/>
              </w:rPr>
              <w:fldChar w:fldCharType="end"/>
            </w:r>
          </w:hyperlink>
        </w:p>
        <w:p w14:paraId="1BA3CEE1" w14:textId="37F8BF00" w:rsidR="000429CF" w:rsidRDefault="00B771C1">
          <w:pPr>
            <w:pStyle w:val="Obsah3"/>
            <w:rPr>
              <w:rFonts w:asciiTheme="minorHAnsi" w:eastAsiaTheme="minorEastAsia" w:hAnsiTheme="minorHAnsi" w:cstheme="minorBidi"/>
              <w:smallCaps w:val="0"/>
              <w:sz w:val="22"/>
              <w:szCs w:val="22"/>
            </w:rPr>
          </w:pPr>
          <w:hyperlink w:anchor="_Toc60140415" w:history="1">
            <w:r w:rsidR="000429CF" w:rsidRPr="00FA5568">
              <w:rPr>
                <w:rStyle w:val="Hypertextovodkaz"/>
              </w:rPr>
              <w:t>1.2.3</w:t>
            </w:r>
            <w:r w:rsidR="000429CF">
              <w:rPr>
                <w:rFonts w:asciiTheme="minorHAnsi" w:eastAsiaTheme="minorEastAsia" w:hAnsiTheme="minorHAnsi" w:cstheme="minorBidi"/>
                <w:smallCaps w:val="0"/>
                <w:sz w:val="22"/>
                <w:szCs w:val="22"/>
              </w:rPr>
              <w:tab/>
            </w:r>
            <w:r w:rsidR="000429CF" w:rsidRPr="00FA5568">
              <w:rPr>
                <w:rStyle w:val="Hypertextovodkaz"/>
              </w:rPr>
              <w:t>Odkup licence</w:t>
            </w:r>
            <w:r w:rsidR="000429CF">
              <w:rPr>
                <w:webHidden/>
              </w:rPr>
              <w:tab/>
            </w:r>
            <w:r w:rsidR="000429CF">
              <w:rPr>
                <w:webHidden/>
              </w:rPr>
              <w:fldChar w:fldCharType="begin"/>
            </w:r>
            <w:r w:rsidR="000429CF">
              <w:rPr>
                <w:webHidden/>
              </w:rPr>
              <w:instrText xml:space="preserve"> PAGEREF _Toc60140415 \h </w:instrText>
            </w:r>
            <w:r w:rsidR="000429CF">
              <w:rPr>
                <w:webHidden/>
              </w:rPr>
            </w:r>
            <w:r w:rsidR="000429CF">
              <w:rPr>
                <w:webHidden/>
              </w:rPr>
              <w:fldChar w:fldCharType="separate"/>
            </w:r>
            <w:r w:rsidR="000429CF">
              <w:rPr>
                <w:webHidden/>
              </w:rPr>
              <w:t>7</w:t>
            </w:r>
            <w:r w:rsidR="000429CF">
              <w:rPr>
                <w:webHidden/>
              </w:rPr>
              <w:fldChar w:fldCharType="end"/>
            </w:r>
          </w:hyperlink>
        </w:p>
        <w:p w14:paraId="76445F8F" w14:textId="7D336215" w:rsidR="000429CF" w:rsidRDefault="00B771C1">
          <w:pPr>
            <w:pStyle w:val="Obsah3"/>
            <w:rPr>
              <w:rFonts w:asciiTheme="minorHAnsi" w:eastAsiaTheme="minorEastAsia" w:hAnsiTheme="minorHAnsi" w:cstheme="minorBidi"/>
              <w:smallCaps w:val="0"/>
              <w:sz w:val="22"/>
              <w:szCs w:val="22"/>
            </w:rPr>
          </w:pPr>
          <w:hyperlink w:anchor="_Toc60140416" w:history="1">
            <w:r w:rsidR="000429CF" w:rsidRPr="00FA5568">
              <w:rPr>
                <w:rStyle w:val="Hypertextovodkaz"/>
              </w:rPr>
              <w:t>1.2.4</w:t>
            </w:r>
            <w:r w:rsidR="000429CF">
              <w:rPr>
                <w:rFonts w:asciiTheme="minorHAnsi" w:eastAsiaTheme="minorEastAsia" w:hAnsiTheme="minorHAnsi" w:cstheme="minorBidi"/>
                <w:smallCaps w:val="0"/>
                <w:sz w:val="22"/>
                <w:szCs w:val="22"/>
              </w:rPr>
              <w:tab/>
            </w:r>
            <w:r w:rsidR="000429CF" w:rsidRPr="00FA5568">
              <w:rPr>
                <w:rStyle w:val="Hypertextovodkaz"/>
              </w:rPr>
              <w:t>E-shop na míru</w:t>
            </w:r>
            <w:r w:rsidR="000429CF">
              <w:rPr>
                <w:webHidden/>
              </w:rPr>
              <w:tab/>
            </w:r>
            <w:r w:rsidR="000429CF">
              <w:rPr>
                <w:webHidden/>
              </w:rPr>
              <w:fldChar w:fldCharType="begin"/>
            </w:r>
            <w:r w:rsidR="000429CF">
              <w:rPr>
                <w:webHidden/>
              </w:rPr>
              <w:instrText xml:space="preserve"> PAGEREF _Toc60140416 \h </w:instrText>
            </w:r>
            <w:r w:rsidR="000429CF">
              <w:rPr>
                <w:webHidden/>
              </w:rPr>
            </w:r>
            <w:r w:rsidR="000429CF">
              <w:rPr>
                <w:webHidden/>
              </w:rPr>
              <w:fldChar w:fldCharType="separate"/>
            </w:r>
            <w:r w:rsidR="000429CF">
              <w:rPr>
                <w:webHidden/>
              </w:rPr>
              <w:t>8</w:t>
            </w:r>
            <w:r w:rsidR="000429CF">
              <w:rPr>
                <w:webHidden/>
              </w:rPr>
              <w:fldChar w:fldCharType="end"/>
            </w:r>
          </w:hyperlink>
        </w:p>
        <w:p w14:paraId="3812D847" w14:textId="0831CEE3" w:rsidR="000429CF" w:rsidRDefault="00B771C1">
          <w:pPr>
            <w:pStyle w:val="Obsah1"/>
            <w:rPr>
              <w:rFonts w:asciiTheme="minorHAnsi" w:eastAsiaTheme="minorEastAsia" w:hAnsiTheme="minorHAnsi" w:cstheme="minorBidi"/>
              <w:b w:val="0"/>
              <w:bCs w:val="0"/>
              <w:caps w:val="0"/>
              <w:sz w:val="22"/>
              <w:szCs w:val="22"/>
            </w:rPr>
          </w:pPr>
          <w:hyperlink w:anchor="_Toc60140417" w:history="1">
            <w:r w:rsidR="000429CF" w:rsidRPr="00FA5568">
              <w:rPr>
                <w:rStyle w:val="Hypertextovodkaz"/>
              </w:rPr>
              <w:t>2</w:t>
            </w:r>
            <w:r w:rsidR="000429CF">
              <w:rPr>
                <w:rFonts w:asciiTheme="minorHAnsi" w:eastAsiaTheme="minorEastAsia" w:hAnsiTheme="minorHAnsi" w:cstheme="minorBidi"/>
                <w:b w:val="0"/>
                <w:bCs w:val="0"/>
                <w:caps w:val="0"/>
                <w:sz w:val="22"/>
                <w:szCs w:val="22"/>
              </w:rPr>
              <w:tab/>
            </w:r>
            <w:r w:rsidR="000429CF" w:rsidRPr="00FA5568">
              <w:rPr>
                <w:rStyle w:val="Hypertextovodkaz"/>
              </w:rPr>
              <w:t>Využité technologie</w:t>
            </w:r>
            <w:r w:rsidR="000429CF">
              <w:rPr>
                <w:webHidden/>
              </w:rPr>
              <w:tab/>
            </w:r>
            <w:r w:rsidR="000429CF">
              <w:rPr>
                <w:webHidden/>
              </w:rPr>
              <w:fldChar w:fldCharType="begin"/>
            </w:r>
            <w:r w:rsidR="000429CF">
              <w:rPr>
                <w:webHidden/>
              </w:rPr>
              <w:instrText xml:space="preserve"> PAGEREF _Toc60140417 \h </w:instrText>
            </w:r>
            <w:r w:rsidR="000429CF">
              <w:rPr>
                <w:webHidden/>
              </w:rPr>
            </w:r>
            <w:r w:rsidR="000429CF">
              <w:rPr>
                <w:webHidden/>
              </w:rPr>
              <w:fldChar w:fldCharType="separate"/>
            </w:r>
            <w:r w:rsidR="000429CF">
              <w:rPr>
                <w:webHidden/>
              </w:rPr>
              <w:t>9</w:t>
            </w:r>
            <w:r w:rsidR="000429CF">
              <w:rPr>
                <w:webHidden/>
              </w:rPr>
              <w:fldChar w:fldCharType="end"/>
            </w:r>
          </w:hyperlink>
        </w:p>
        <w:p w14:paraId="45FFE1DA" w14:textId="77E29985" w:rsidR="000429CF" w:rsidRDefault="00B771C1">
          <w:pPr>
            <w:pStyle w:val="Obsah2"/>
            <w:rPr>
              <w:rFonts w:asciiTheme="minorHAnsi" w:eastAsiaTheme="minorEastAsia" w:hAnsiTheme="minorHAnsi" w:cstheme="minorBidi"/>
              <w:b w:val="0"/>
              <w:caps w:val="0"/>
              <w:sz w:val="22"/>
              <w:szCs w:val="22"/>
            </w:rPr>
          </w:pPr>
          <w:hyperlink w:anchor="_Toc60140418" w:history="1">
            <w:r w:rsidR="000429CF" w:rsidRPr="00FA5568">
              <w:rPr>
                <w:rStyle w:val="Hypertextovodkaz"/>
              </w:rPr>
              <w:t>2.1</w:t>
            </w:r>
            <w:r w:rsidR="000429CF">
              <w:rPr>
                <w:rFonts w:asciiTheme="minorHAnsi" w:eastAsiaTheme="minorEastAsia" w:hAnsiTheme="minorHAnsi" w:cstheme="minorBidi"/>
                <w:b w:val="0"/>
                <w:caps w:val="0"/>
                <w:sz w:val="22"/>
                <w:szCs w:val="22"/>
              </w:rPr>
              <w:tab/>
            </w:r>
            <w:r w:rsidR="000429CF" w:rsidRPr="00FA5568">
              <w:rPr>
                <w:rStyle w:val="Hypertextovodkaz"/>
              </w:rPr>
              <w:t>Docker</w:t>
            </w:r>
            <w:r w:rsidR="000429CF">
              <w:rPr>
                <w:webHidden/>
              </w:rPr>
              <w:tab/>
            </w:r>
            <w:r w:rsidR="000429CF">
              <w:rPr>
                <w:webHidden/>
              </w:rPr>
              <w:fldChar w:fldCharType="begin"/>
            </w:r>
            <w:r w:rsidR="000429CF">
              <w:rPr>
                <w:webHidden/>
              </w:rPr>
              <w:instrText xml:space="preserve"> PAGEREF _Toc60140418 \h </w:instrText>
            </w:r>
            <w:r w:rsidR="000429CF">
              <w:rPr>
                <w:webHidden/>
              </w:rPr>
            </w:r>
            <w:r w:rsidR="000429CF">
              <w:rPr>
                <w:webHidden/>
              </w:rPr>
              <w:fldChar w:fldCharType="separate"/>
            </w:r>
            <w:r w:rsidR="000429CF">
              <w:rPr>
                <w:webHidden/>
              </w:rPr>
              <w:t>9</w:t>
            </w:r>
            <w:r w:rsidR="000429CF">
              <w:rPr>
                <w:webHidden/>
              </w:rPr>
              <w:fldChar w:fldCharType="end"/>
            </w:r>
          </w:hyperlink>
        </w:p>
        <w:p w14:paraId="04883BAB" w14:textId="0620BE62" w:rsidR="000429CF" w:rsidRDefault="00B771C1">
          <w:pPr>
            <w:pStyle w:val="Obsah2"/>
            <w:rPr>
              <w:rFonts w:asciiTheme="minorHAnsi" w:eastAsiaTheme="minorEastAsia" w:hAnsiTheme="minorHAnsi" w:cstheme="minorBidi"/>
              <w:b w:val="0"/>
              <w:caps w:val="0"/>
              <w:sz w:val="22"/>
              <w:szCs w:val="22"/>
            </w:rPr>
          </w:pPr>
          <w:hyperlink w:anchor="_Toc60140419" w:history="1">
            <w:r w:rsidR="000429CF" w:rsidRPr="00FA5568">
              <w:rPr>
                <w:rStyle w:val="Hypertextovodkaz"/>
              </w:rPr>
              <w:t>2.2</w:t>
            </w:r>
            <w:r w:rsidR="000429CF">
              <w:rPr>
                <w:rFonts w:asciiTheme="minorHAnsi" w:eastAsiaTheme="minorEastAsia" w:hAnsiTheme="minorHAnsi" w:cstheme="minorBidi"/>
                <w:b w:val="0"/>
                <w:caps w:val="0"/>
                <w:sz w:val="22"/>
                <w:szCs w:val="22"/>
              </w:rPr>
              <w:tab/>
            </w:r>
            <w:r w:rsidR="000429CF" w:rsidRPr="00FA5568">
              <w:rPr>
                <w:rStyle w:val="Hypertextovodkaz"/>
              </w:rPr>
              <w:t>Wordpress</w:t>
            </w:r>
            <w:r w:rsidR="000429CF">
              <w:rPr>
                <w:webHidden/>
              </w:rPr>
              <w:tab/>
            </w:r>
            <w:r w:rsidR="000429CF">
              <w:rPr>
                <w:webHidden/>
              </w:rPr>
              <w:fldChar w:fldCharType="begin"/>
            </w:r>
            <w:r w:rsidR="000429CF">
              <w:rPr>
                <w:webHidden/>
              </w:rPr>
              <w:instrText xml:space="preserve"> PAGEREF _Toc60140419 \h </w:instrText>
            </w:r>
            <w:r w:rsidR="000429CF">
              <w:rPr>
                <w:webHidden/>
              </w:rPr>
            </w:r>
            <w:r w:rsidR="000429CF">
              <w:rPr>
                <w:webHidden/>
              </w:rPr>
              <w:fldChar w:fldCharType="separate"/>
            </w:r>
            <w:r w:rsidR="000429CF">
              <w:rPr>
                <w:webHidden/>
              </w:rPr>
              <w:t>9</w:t>
            </w:r>
            <w:r w:rsidR="000429CF">
              <w:rPr>
                <w:webHidden/>
              </w:rPr>
              <w:fldChar w:fldCharType="end"/>
            </w:r>
          </w:hyperlink>
        </w:p>
        <w:p w14:paraId="7965CFEE" w14:textId="230A482D" w:rsidR="000429CF" w:rsidRDefault="00B771C1">
          <w:pPr>
            <w:pStyle w:val="Obsah2"/>
            <w:rPr>
              <w:rFonts w:asciiTheme="minorHAnsi" w:eastAsiaTheme="minorEastAsia" w:hAnsiTheme="minorHAnsi" w:cstheme="minorBidi"/>
              <w:b w:val="0"/>
              <w:caps w:val="0"/>
              <w:sz w:val="22"/>
              <w:szCs w:val="22"/>
            </w:rPr>
          </w:pPr>
          <w:hyperlink w:anchor="_Toc60140420" w:history="1">
            <w:r w:rsidR="000429CF" w:rsidRPr="00FA5568">
              <w:rPr>
                <w:rStyle w:val="Hypertextovodkaz"/>
              </w:rPr>
              <w:t>2.3</w:t>
            </w:r>
            <w:r w:rsidR="000429CF">
              <w:rPr>
                <w:rFonts w:asciiTheme="minorHAnsi" w:eastAsiaTheme="minorEastAsia" w:hAnsiTheme="minorHAnsi" w:cstheme="minorBidi"/>
                <w:b w:val="0"/>
                <w:caps w:val="0"/>
                <w:sz w:val="22"/>
                <w:szCs w:val="22"/>
              </w:rPr>
              <w:tab/>
            </w:r>
            <w:r w:rsidR="000429CF" w:rsidRPr="00FA5568">
              <w:rPr>
                <w:rStyle w:val="Hypertextovodkaz"/>
              </w:rPr>
              <w:t>MySQL</w:t>
            </w:r>
            <w:r w:rsidR="000429CF">
              <w:rPr>
                <w:webHidden/>
              </w:rPr>
              <w:tab/>
            </w:r>
            <w:r w:rsidR="000429CF">
              <w:rPr>
                <w:webHidden/>
              </w:rPr>
              <w:fldChar w:fldCharType="begin"/>
            </w:r>
            <w:r w:rsidR="000429CF">
              <w:rPr>
                <w:webHidden/>
              </w:rPr>
              <w:instrText xml:space="preserve"> PAGEREF _Toc60140420 \h </w:instrText>
            </w:r>
            <w:r w:rsidR="000429CF">
              <w:rPr>
                <w:webHidden/>
              </w:rPr>
            </w:r>
            <w:r w:rsidR="000429CF">
              <w:rPr>
                <w:webHidden/>
              </w:rPr>
              <w:fldChar w:fldCharType="separate"/>
            </w:r>
            <w:r w:rsidR="000429CF">
              <w:rPr>
                <w:webHidden/>
              </w:rPr>
              <w:t>9</w:t>
            </w:r>
            <w:r w:rsidR="000429CF">
              <w:rPr>
                <w:webHidden/>
              </w:rPr>
              <w:fldChar w:fldCharType="end"/>
            </w:r>
          </w:hyperlink>
        </w:p>
        <w:p w14:paraId="51E6E23C" w14:textId="793B4018" w:rsidR="000429CF" w:rsidRDefault="00B771C1">
          <w:pPr>
            <w:pStyle w:val="Obsah2"/>
            <w:rPr>
              <w:rFonts w:asciiTheme="minorHAnsi" w:eastAsiaTheme="minorEastAsia" w:hAnsiTheme="minorHAnsi" w:cstheme="minorBidi"/>
              <w:b w:val="0"/>
              <w:caps w:val="0"/>
              <w:sz w:val="22"/>
              <w:szCs w:val="22"/>
            </w:rPr>
          </w:pPr>
          <w:hyperlink w:anchor="_Toc60140421" w:history="1">
            <w:r w:rsidR="000429CF" w:rsidRPr="00FA5568">
              <w:rPr>
                <w:rStyle w:val="Hypertextovodkaz"/>
              </w:rPr>
              <w:t>2.4</w:t>
            </w:r>
            <w:r w:rsidR="000429CF">
              <w:rPr>
                <w:rFonts w:asciiTheme="minorHAnsi" w:eastAsiaTheme="minorEastAsia" w:hAnsiTheme="minorHAnsi" w:cstheme="minorBidi"/>
                <w:b w:val="0"/>
                <w:caps w:val="0"/>
                <w:sz w:val="22"/>
                <w:szCs w:val="22"/>
              </w:rPr>
              <w:tab/>
            </w:r>
            <w:r w:rsidR="000429CF" w:rsidRPr="00FA5568">
              <w:rPr>
                <w:rStyle w:val="Hypertextovodkaz"/>
              </w:rPr>
              <w:t>Microsoft Azure</w:t>
            </w:r>
            <w:r w:rsidR="000429CF">
              <w:rPr>
                <w:webHidden/>
              </w:rPr>
              <w:tab/>
            </w:r>
            <w:r w:rsidR="000429CF">
              <w:rPr>
                <w:webHidden/>
              </w:rPr>
              <w:fldChar w:fldCharType="begin"/>
            </w:r>
            <w:r w:rsidR="000429CF">
              <w:rPr>
                <w:webHidden/>
              </w:rPr>
              <w:instrText xml:space="preserve"> PAGEREF _Toc60140421 \h </w:instrText>
            </w:r>
            <w:r w:rsidR="000429CF">
              <w:rPr>
                <w:webHidden/>
              </w:rPr>
            </w:r>
            <w:r w:rsidR="000429CF">
              <w:rPr>
                <w:webHidden/>
              </w:rPr>
              <w:fldChar w:fldCharType="separate"/>
            </w:r>
            <w:r w:rsidR="000429CF">
              <w:rPr>
                <w:webHidden/>
              </w:rPr>
              <w:t>9</w:t>
            </w:r>
            <w:r w:rsidR="000429CF">
              <w:rPr>
                <w:webHidden/>
              </w:rPr>
              <w:fldChar w:fldCharType="end"/>
            </w:r>
          </w:hyperlink>
        </w:p>
        <w:p w14:paraId="2181EC8B" w14:textId="5FD6D428" w:rsidR="000429CF" w:rsidRDefault="00B771C1">
          <w:pPr>
            <w:pStyle w:val="Obsah2"/>
            <w:rPr>
              <w:rFonts w:asciiTheme="minorHAnsi" w:eastAsiaTheme="minorEastAsia" w:hAnsiTheme="minorHAnsi" w:cstheme="minorBidi"/>
              <w:b w:val="0"/>
              <w:caps w:val="0"/>
              <w:sz w:val="22"/>
              <w:szCs w:val="22"/>
            </w:rPr>
          </w:pPr>
          <w:hyperlink w:anchor="_Toc60140422" w:history="1">
            <w:r w:rsidR="000429CF" w:rsidRPr="00FA5568">
              <w:rPr>
                <w:rStyle w:val="Hypertextovodkaz"/>
              </w:rPr>
              <w:t>2.5</w:t>
            </w:r>
            <w:r w:rsidR="000429CF">
              <w:rPr>
                <w:rFonts w:asciiTheme="minorHAnsi" w:eastAsiaTheme="minorEastAsia" w:hAnsiTheme="minorHAnsi" w:cstheme="minorBidi"/>
                <w:b w:val="0"/>
                <w:caps w:val="0"/>
                <w:sz w:val="22"/>
                <w:szCs w:val="22"/>
              </w:rPr>
              <w:tab/>
            </w:r>
            <w:r w:rsidR="000429CF" w:rsidRPr="00FA5568">
              <w:rPr>
                <w:rStyle w:val="Hypertextovodkaz"/>
              </w:rPr>
              <w:t>XAMPP</w:t>
            </w:r>
            <w:r w:rsidR="000429CF">
              <w:rPr>
                <w:webHidden/>
              </w:rPr>
              <w:tab/>
            </w:r>
            <w:r w:rsidR="000429CF">
              <w:rPr>
                <w:webHidden/>
              </w:rPr>
              <w:fldChar w:fldCharType="begin"/>
            </w:r>
            <w:r w:rsidR="000429CF">
              <w:rPr>
                <w:webHidden/>
              </w:rPr>
              <w:instrText xml:space="preserve"> PAGEREF _Toc60140422 \h </w:instrText>
            </w:r>
            <w:r w:rsidR="000429CF">
              <w:rPr>
                <w:webHidden/>
              </w:rPr>
            </w:r>
            <w:r w:rsidR="000429CF">
              <w:rPr>
                <w:webHidden/>
              </w:rPr>
              <w:fldChar w:fldCharType="separate"/>
            </w:r>
            <w:r w:rsidR="000429CF">
              <w:rPr>
                <w:webHidden/>
              </w:rPr>
              <w:t>9</w:t>
            </w:r>
            <w:r w:rsidR="000429CF">
              <w:rPr>
                <w:webHidden/>
              </w:rPr>
              <w:fldChar w:fldCharType="end"/>
            </w:r>
          </w:hyperlink>
        </w:p>
        <w:p w14:paraId="105C54AF" w14:textId="0C19D775" w:rsidR="000429CF" w:rsidRDefault="00B771C1">
          <w:pPr>
            <w:pStyle w:val="Obsah2"/>
            <w:rPr>
              <w:rFonts w:asciiTheme="minorHAnsi" w:eastAsiaTheme="minorEastAsia" w:hAnsiTheme="minorHAnsi" w:cstheme="minorBidi"/>
              <w:b w:val="0"/>
              <w:caps w:val="0"/>
              <w:sz w:val="22"/>
              <w:szCs w:val="22"/>
            </w:rPr>
          </w:pPr>
          <w:hyperlink w:anchor="_Toc60140423" w:history="1">
            <w:r w:rsidR="000429CF" w:rsidRPr="00FA5568">
              <w:rPr>
                <w:rStyle w:val="Hypertextovodkaz"/>
              </w:rPr>
              <w:t>2.6</w:t>
            </w:r>
            <w:r w:rsidR="000429CF">
              <w:rPr>
                <w:rFonts w:asciiTheme="minorHAnsi" w:eastAsiaTheme="minorEastAsia" w:hAnsiTheme="minorHAnsi" w:cstheme="minorBidi"/>
                <w:b w:val="0"/>
                <w:caps w:val="0"/>
                <w:sz w:val="22"/>
                <w:szCs w:val="22"/>
              </w:rPr>
              <w:tab/>
            </w:r>
            <w:r w:rsidR="000429CF" w:rsidRPr="00FA5568">
              <w:rPr>
                <w:rStyle w:val="Hypertextovodkaz"/>
              </w:rPr>
              <w:t>Shoptet</w:t>
            </w:r>
            <w:r w:rsidR="000429CF">
              <w:rPr>
                <w:webHidden/>
              </w:rPr>
              <w:tab/>
            </w:r>
            <w:r w:rsidR="000429CF">
              <w:rPr>
                <w:webHidden/>
              </w:rPr>
              <w:fldChar w:fldCharType="begin"/>
            </w:r>
            <w:r w:rsidR="000429CF">
              <w:rPr>
                <w:webHidden/>
              </w:rPr>
              <w:instrText xml:space="preserve"> PAGEREF _Toc60140423 \h </w:instrText>
            </w:r>
            <w:r w:rsidR="000429CF">
              <w:rPr>
                <w:webHidden/>
              </w:rPr>
            </w:r>
            <w:r w:rsidR="000429CF">
              <w:rPr>
                <w:webHidden/>
              </w:rPr>
              <w:fldChar w:fldCharType="separate"/>
            </w:r>
            <w:r w:rsidR="000429CF">
              <w:rPr>
                <w:webHidden/>
              </w:rPr>
              <w:t>10</w:t>
            </w:r>
            <w:r w:rsidR="000429CF">
              <w:rPr>
                <w:webHidden/>
              </w:rPr>
              <w:fldChar w:fldCharType="end"/>
            </w:r>
          </w:hyperlink>
        </w:p>
        <w:p w14:paraId="41297C4A" w14:textId="63DB12F2" w:rsidR="000429CF" w:rsidRDefault="00B771C1">
          <w:pPr>
            <w:pStyle w:val="Obsah2"/>
            <w:rPr>
              <w:rFonts w:asciiTheme="minorHAnsi" w:eastAsiaTheme="minorEastAsia" w:hAnsiTheme="minorHAnsi" w:cstheme="minorBidi"/>
              <w:b w:val="0"/>
              <w:caps w:val="0"/>
              <w:sz w:val="22"/>
              <w:szCs w:val="22"/>
            </w:rPr>
          </w:pPr>
          <w:hyperlink w:anchor="_Toc60140424" w:history="1">
            <w:r w:rsidR="000429CF" w:rsidRPr="00FA5568">
              <w:rPr>
                <w:rStyle w:val="Hypertextovodkaz"/>
              </w:rPr>
              <w:t>2.7</w:t>
            </w:r>
            <w:r w:rsidR="000429CF">
              <w:rPr>
                <w:rFonts w:asciiTheme="minorHAnsi" w:eastAsiaTheme="minorEastAsia" w:hAnsiTheme="minorHAnsi" w:cstheme="minorBidi"/>
                <w:b w:val="0"/>
                <w:caps w:val="0"/>
                <w:sz w:val="22"/>
                <w:szCs w:val="22"/>
              </w:rPr>
              <w:tab/>
            </w:r>
            <w:r w:rsidR="000429CF" w:rsidRPr="00FA5568">
              <w:rPr>
                <w:rStyle w:val="Hypertextovodkaz"/>
              </w:rPr>
              <w:t>Adobe Lightroom</w:t>
            </w:r>
            <w:r w:rsidR="000429CF">
              <w:rPr>
                <w:webHidden/>
              </w:rPr>
              <w:tab/>
            </w:r>
            <w:r w:rsidR="000429CF">
              <w:rPr>
                <w:webHidden/>
              </w:rPr>
              <w:fldChar w:fldCharType="begin"/>
            </w:r>
            <w:r w:rsidR="000429CF">
              <w:rPr>
                <w:webHidden/>
              </w:rPr>
              <w:instrText xml:space="preserve"> PAGEREF _Toc60140424 \h </w:instrText>
            </w:r>
            <w:r w:rsidR="000429CF">
              <w:rPr>
                <w:webHidden/>
              </w:rPr>
            </w:r>
            <w:r w:rsidR="000429CF">
              <w:rPr>
                <w:webHidden/>
              </w:rPr>
              <w:fldChar w:fldCharType="separate"/>
            </w:r>
            <w:r w:rsidR="000429CF">
              <w:rPr>
                <w:webHidden/>
              </w:rPr>
              <w:t>10</w:t>
            </w:r>
            <w:r w:rsidR="000429CF">
              <w:rPr>
                <w:webHidden/>
              </w:rPr>
              <w:fldChar w:fldCharType="end"/>
            </w:r>
          </w:hyperlink>
        </w:p>
        <w:p w14:paraId="6F91FDFE" w14:textId="57604C78" w:rsidR="000429CF" w:rsidRDefault="00B771C1">
          <w:pPr>
            <w:pStyle w:val="Obsah1"/>
            <w:rPr>
              <w:rFonts w:asciiTheme="minorHAnsi" w:eastAsiaTheme="minorEastAsia" w:hAnsiTheme="minorHAnsi" w:cstheme="minorBidi"/>
              <w:b w:val="0"/>
              <w:bCs w:val="0"/>
              <w:caps w:val="0"/>
              <w:sz w:val="22"/>
              <w:szCs w:val="22"/>
            </w:rPr>
          </w:pPr>
          <w:hyperlink w:anchor="_Toc60140425" w:history="1">
            <w:r w:rsidR="000429CF" w:rsidRPr="00FA5568">
              <w:rPr>
                <w:rStyle w:val="Hypertextovodkaz"/>
              </w:rPr>
              <w:t>3</w:t>
            </w:r>
            <w:r w:rsidR="000429CF">
              <w:rPr>
                <w:rFonts w:asciiTheme="minorHAnsi" w:eastAsiaTheme="minorEastAsia" w:hAnsiTheme="minorHAnsi" w:cstheme="minorBidi"/>
                <w:b w:val="0"/>
                <w:bCs w:val="0"/>
                <w:caps w:val="0"/>
                <w:sz w:val="22"/>
                <w:szCs w:val="22"/>
              </w:rPr>
              <w:tab/>
            </w:r>
            <w:r w:rsidR="000429CF" w:rsidRPr="00FA5568">
              <w:rPr>
                <w:rStyle w:val="Hypertextovodkaz"/>
              </w:rPr>
              <w:t>Způsoby řešení a použité postupy</w:t>
            </w:r>
            <w:r w:rsidR="000429CF">
              <w:rPr>
                <w:webHidden/>
              </w:rPr>
              <w:tab/>
            </w:r>
            <w:r w:rsidR="000429CF">
              <w:rPr>
                <w:webHidden/>
              </w:rPr>
              <w:fldChar w:fldCharType="begin"/>
            </w:r>
            <w:r w:rsidR="000429CF">
              <w:rPr>
                <w:webHidden/>
              </w:rPr>
              <w:instrText xml:space="preserve"> PAGEREF _Toc60140425 \h </w:instrText>
            </w:r>
            <w:r w:rsidR="000429CF">
              <w:rPr>
                <w:webHidden/>
              </w:rPr>
            </w:r>
            <w:r w:rsidR="000429CF">
              <w:rPr>
                <w:webHidden/>
              </w:rPr>
              <w:fldChar w:fldCharType="separate"/>
            </w:r>
            <w:r w:rsidR="000429CF">
              <w:rPr>
                <w:webHidden/>
              </w:rPr>
              <w:t>11</w:t>
            </w:r>
            <w:r w:rsidR="000429CF">
              <w:rPr>
                <w:webHidden/>
              </w:rPr>
              <w:fldChar w:fldCharType="end"/>
            </w:r>
          </w:hyperlink>
        </w:p>
        <w:p w14:paraId="4EC9F4AE" w14:textId="2CC887E0" w:rsidR="000429CF" w:rsidRDefault="00B771C1">
          <w:pPr>
            <w:pStyle w:val="Obsah2"/>
            <w:rPr>
              <w:rFonts w:asciiTheme="minorHAnsi" w:eastAsiaTheme="minorEastAsia" w:hAnsiTheme="minorHAnsi" w:cstheme="minorBidi"/>
              <w:b w:val="0"/>
              <w:caps w:val="0"/>
              <w:sz w:val="22"/>
              <w:szCs w:val="22"/>
            </w:rPr>
          </w:pPr>
          <w:hyperlink w:anchor="_Toc60140426" w:history="1">
            <w:r w:rsidR="000429CF" w:rsidRPr="00FA5568">
              <w:rPr>
                <w:rStyle w:val="Hypertextovodkaz"/>
              </w:rPr>
              <w:t>3.1</w:t>
            </w:r>
            <w:r w:rsidR="000429CF">
              <w:rPr>
                <w:rFonts w:asciiTheme="minorHAnsi" w:eastAsiaTheme="minorEastAsia" w:hAnsiTheme="minorHAnsi" w:cstheme="minorBidi"/>
                <w:b w:val="0"/>
                <w:caps w:val="0"/>
                <w:sz w:val="22"/>
                <w:szCs w:val="22"/>
              </w:rPr>
              <w:tab/>
            </w:r>
            <w:r w:rsidR="000429CF" w:rsidRPr="00FA5568">
              <w:rPr>
                <w:rStyle w:val="Hypertextovodkaz"/>
              </w:rPr>
              <w:t>Testování a učení technologii</w:t>
            </w:r>
            <w:r w:rsidR="000429CF">
              <w:rPr>
                <w:webHidden/>
              </w:rPr>
              <w:tab/>
            </w:r>
            <w:r w:rsidR="000429CF">
              <w:rPr>
                <w:webHidden/>
              </w:rPr>
              <w:fldChar w:fldCharType="begin"/>
            </w:r>
            <w:r w:rsidR="000429CF">
              <w:rPr>
                <w:webHidden/>
              </w:rPr>
              <w:instrText xml:space="preserve"> PAGEREF _Toc60140426 \h </w:instrText>
            </w:r>
            <w:r w:rsidR="000429CF">
              <w:rPr>
                <w:webHidden/>
              </w:rPr>
            </w:r>
            <w:r w:rsidR="000429CF">
              <w:rPr>
                <w:webHidden/>
              </w:rPr>
              <w:fldChar w:fldCharType="separate"/>
            </w:r>
            <w:r w:rsidR="000429CF">
              <w:rPr>
                <w:webHidden/>
              </w:rPr>
              <w:t>11</w:t>
            </w:r>
            <w:r w:rsidR="000429CF">
              <w:rPr>
                <w:webHidden/>
              </w:rPr>
              <w:fldChar w:fldCharType="end"/>
            </w:r>
          </w:hyperlink>
        </w:p>
        <w:p w14:paraId="34BC9758" w14:textId="355874B8" w:rsidR="000429CF" w:rsidRDefault="00B771C1">
          <w:pPr>
            <w:pStyle w:val="Obsah3"/>
            <w:rPr>
              <w:rFonts w:asciiTheme="minorHAnsi" w:eastAsiaTheme="minorEastAsia" w:hAnsiTheme="minorHAnsi" w:cstheme="minorBidi"/>
              <w:smallCaps w:val="0"/>
              <w:sz w:val="22"/>
              <w:szCs w:val="22"/>
            </w:rPr>
          </w:pPr>
          <w:hyperlink w:anchor="_Toc60140427" w:history="1">
            <w:r w:rsidR="000429CF" w:rsidRPr="00FA5568">
              <w:rPr>
                <w:rStyle w:val="Hypertextovodkaz"/>
              </w:rPr>
              <w:t>3.1.1</w:t>
            </w:r>
            <w:r w:rsidR="000429CF">
              <w:rPr>
                <w:rFonts w:asciiTheme="minorHAnsi" w:eastAsiaTheme="minorEastAsia" w:hAnsiTheme="minorHAnsi" w:cstheme="minorBidi"/>
                <w:smallCaps w:val="0"/>
                <w:sz w:val="22"/>
                <w:szCs w:val="22"/>
              </w:rPr>
              <w:tab/>
            </w:r>
            <w:r w:rsidR="000429CF" w:rsidRPr="00FA5568">
              <w:rPr>
                <w:rStyle w:val="Hypertextovodkaz"/>
              </w:rPr>
              <w:t>Wordpress</w:t>
            </w:r>
            <w:r w:rsidR="000429CF">
              <w:rPr>
                <w:webHidden/>
              </w:rPr>
              <w:tab/>
            </w:r>
            <w:r w:rsidR="000429CF">
              <w:rPr>
                <w:webHidden/>
              </w:rPr>
              <w:fldChar w:fldCharType="begin"/>
            </w:r>
            <w:r w:rsidR="000429CF">
              <w:rPr>
                <w:webHidden/>
              </w:rPr>
              <w:instrText xml:space="preserve"> PAGEREF _Toc60140427 \h </w:instrText>
            </w:r>
            <w:r w:rsidR="000429CF">
              <w:rPr>
                <w:webHidden/>
              </w:rPr>
            </w:r>
            <w:r w:rsidR="000429CF">
              <w:rPr>
                <w:webHidden/>
              </w:rPr>
              <w:fldChar w:fldCharType="separate"/>
            </w:r>
            <w:r w:rsidR="000429CF">
              <w:rPr>
                <w:webHidden/>
              </w:rPr>
              <w:t>11</w:t>
            </w:r>
            <w:r w:rsidR="000429CF">
              <w:rPr>
                <w:webHidden/>
              </w:rPr>
              <w:fldChar w:fldCharType="end"/>
            </w:r>
          </w:hyperlink>
        </w:p>
        <w:p w14:paraId="4206E688" w14:textId="40F71F82" w:rsidR="000429CF" w:rsidRDefault="00B771C1">
          <w:pPr>
            <w:pStyle w:val="Obsah3"/>
            <w:rPr>
              <w:rFonts w:asciiTheme="minorHAnsi" w:eastAsiaTheme="minorEastAsia" w:hAnsiTheme="minorHAnsi" w:cstheme="minorBidi"/>
              <w:smallCaps w:val="0"/>
              <w:sz w:val="22"/>
              <w:szCs w:val="22"/>
            </w:rPr>
          </w:pPr>
          <w:hyperlink w:anchor="_Toc60140428" w:history="1">
            <w:r w:rsidR="000429CF" w:rsidRPr="00FA5568">
              <w:rPr>
                <w:rStyle w:val="Hypertextovodkaz"/>
              </w:rPr>
              <w:t>3.1.2</w:t>
            </w:r>
            <w:r w:rsidR="000429CF">
              <w:rPr>
                <w:rFonts w:asciiTheme="minorHAnsi" w:eastAsiaTheme="minorEastAsia" w:hAnsiTheme="minorHAnsi" w:cstheme="minorBidi"/>
                <w:smallCaps w:val="0"/>
                <w:sz w:val="22"/>
                <w:szCs w:val="22"/>
              </w:rPr>
              <w:tab/>
            </w:r>
            <w:r w:rsidR="000429CF" w:rsidRPr="00FA5568">
              <w:rPr>
                <w:rStyle w:val="Hypertextovodkaz"/>
              </w:rPr>
              <w:t>Docker</w:t>
            </w:r>
            <w:r w:rsidR="000429CF">
              <w:rPr>
                <w:webHidden/>
              </w:rPr>
              <w:tab/>
            </w:r>
            <w:r w:rsidR="000429CF">
              <w:rPr>
                <w:webHidden/>
              </w:rPr>
              <w:fldChar w:fldCharType="begin"/>
            </w:r>
            <w:r w:rsidR="000429CF">
              <w:rPr>
                <w:webHidden/>
              </w:rPr>
              <w:instrText xml:space="preserve"> PAGEREF _Toc60140428 \h </w:instrText>
            </w:r>
            <w:r w:rsidR="000429CF">
              <w:rPr>
                <w:webHidden/>
              </w:rPr>
            </w:r>
            <w:r w:rsidR="000429CF">
              <w:rPr>
                <w:webHidden/>
              </w:rPr>
              <w:fldChar w:fldCharType="separate"/>
            </w:r>
            <w:r w:rsidR="000429CF">
              <w:rPr>
                <w:webHidden/>
              </w:rPr>
              <w:t>11</w:t>
            </w:r>
            <w:r w:rsidR="000429CF">
              <w:rPr>
                <w:webHidden/>
              </w:rPr>
              <w:fldChar w:fldCharType="end"/>
            </w:r>
          </w:hyperlink>
        </w:p>
        <w:p w14:paraId="1DC6C7E6" w14:textId="44128527" w:rsidR="000429CF" w:rsidRDefault="00B771C1">
          <w:pPr>
            <w:pStyle w:val="Obsah2"/>
            <w:rPr>
              <w:rFonts w:asciiTheme="minorHAnsi" w:eastAsiaTheme="minorEastAsia" w:hAnsiTheme="minorHAnsi" w:cstheme="minorBidi"/>
              <w:b w:val="0"/>
              <w:caps w:val="0"/>
              <w:sz w:val="22"/>
              <w:szCs w:val="22"/>
            </w:rPr>
          </w:pPr>
          <w:hyperlink w:anchor="_Toc60140429" w:history="1">
            <w:r w:rsidR="000429CF" w:rsidRPr="00FA5568">
              <w:rPr>
                <w:rStyle w:val="Hypertextovodkaz"/>
              </w:rPr>
              <w:t>3.2</w:t>
            </w:r>
            <w:r w:rsidR="000429CF">
              <w:rPr>
                <w:rFonts w:asciiTheme="minorHAnsi" w:eastAsiaTheme="minorEastAsia" w:hAnsiTheme="minorHAnsi" w:cstheme="minorBidi"/>
                <w:b w:val="0"/>
                <w:caps w:val="0"/>
                <w:sz w:val="22"/>
                <w:szCs w:val="22"/>
              </w:rPr>
              <w:tab/>
            </w:r>
            <w:r w:rsidR="000429CF" w:rsidRPr="00FA5568">
              <w:rPr>
                <w:rStyle w:val="Hypertextovodkaz"/>
              </w:rPr>
              <w:t>Vytvoření e-shopu na Azure</w:t>
            </w:r>
            <w:r w:rsidR="000429CF">
              <w:rPr>
                <w:webHidden/>
              </w:rPr>
              <w:tab/>
            </w:r>
            <w:r w:rsidR="000429CF">
              <w:rPr>
                <w:webHidden/>
              </w:rPr>
              <w:fldChar w:fldCharType="begin"/>
            </w:r>
            <w:r w:rsidR="000429CF">
              <w:rPr>
                <w:webHidden/>
              </w:rPr>
              <w:instrText xml:space="preserve"> PAGEREF _Toc60140429 \h </w:instrText>
            </w:r>
            <w:r w:rsidR="000429CF">
              <w:rPr>
                <w:webHidden/>
              </w:rPr>
            </w:r>
            <w:r w:rsidR="000429CF">
              <w:rPr>
                <w:webHidden/>
              </w:rPr>
              <w:fldChar w:fldCharType="separate"/>
            </w:r>
            <w:r w:rsidR="000429CF">
              <w:rPr>
                <w:webHidden/>
              </w:rPr>
              <w:t>11</w:t>
            </w:r>
            <w:r w:rsidR="000429CF">
              <w:rPr>
                <w:webHidden/>
              </w:rPr>
              <w:fldChar w:fldCharType="end"/>
            </w:r>
          </w:hyperlink>
        </w:p>
        <w:p w14:paraId="6DEF89E2" w14:textId="7FEE742B" w:rsidR="000429CF" w:rsidRDefault="00B771C1">
          <w:pPr>
            <w:pStyle w:val="Obsah3"/>
            <w:rPr>
              <w:rFonts w:asciiTheme="minorHAnsi" w:eastAsiaTheme="minorEastAsia" w:hAnsiTheme="minorHAnsi" w:cstheme="minorBidi"/>
              <w:smallCaps w:val="0"/>
              <w:sz w:val="22"/>
              <w:szCs w:val="22"/>
            </w:rPr>
          </w:pPr>
          <w:hyperlink w:anchor="_Toc60140430" w:history="1">
            <w:r w:rsidR="000429CF" w:rsidRPr="00FA5568">
              <w:rPr>
                <w:rStyle w:val="Hypertextovodkaz"/>
              </w:rPr>
              <w:t>3.2.1</w:t>
            </w:r>
            <w:r w:rsidR="000429CF">
              <w:rPr>
                <w:rFonts w:asciiTheme="minorHAnsi" w:eastAsiaTheme="minorEastAsia" w:hAnsiTheme="minorHAnsi" w:cstheme="minorBidi"/>
                <w:smallCaps w:val="0"/>
                <w:sz w:val="22"/>
                <w:szCs w:val="22"/>
              </w:rPr>
              <w:tab/>
            </w:r>
            <w:r w:rsidR="000429CF" w:rsidRPr="00FA5568">
              <w:rPr>
                <w:rStyle w:val="Hypertextovodkaz"/>
              </w:rPr>
              <w:t>Vytvoření Wordpress+MySQL docker kontejnerů</w:t>
            </w:r>
            <w:r w:rsidR="000429CF">
              <w:rPr>
                <w:webHidden/>
              </w:rPr>
              <w:tab/>
            </w:r>
            <w:r w:rsidR="000429CF">
              <w:rPr>
                <w:webHidden/>
              </w:rPr>
              <w:fldChar w:fldCharType="begin"/>
            </w:r>
            <w:r w:rsidR="000429CF">
              <w:rPr>
                <w:webHidden/>
              </w:rPr>
              <w:instrText xml:space="preserve"> PAGEREF _Toc60140430 \h </w:instrText>
            </w:r>
            <w:r w:rsidR="000429CF">
              <w:rPr>
                <w:webHidden/>
              </w:rPr>
            </w:r>
            <w:r w:rsidR="000429CF">
              <w:rPr>
                <w:webHidden/>
              </w:rPr>
              <w:fldChar w:fldCharType="separate"/>
            </w:r>
            <w:r w:rsidR="000429CF">
              <w:rPr>
                <w:webHidden/>
              </w:rPr>
              <w:t>11</w:t>
            </w:r>
            <w:r w:rsidR="000429CF">
              <w:rPr>
                <w:webHidden/>
              </w:rPr>
              <w:fldChar w:fldCharType="end"/>
            </w:r>
          </w:hyperlink>
        </w:p>
        <w:p w14:paraId="1989A04F" w14:textId="0161082C" w:rsidR="000429CF" w:rsidRDefault="00B771C1">
          <w:pPr>
            <w:pStyle w:val="Obsah3"/>
            <w:rPr>
              <w:rFonts w:asciiTheme="minorHAnsi" w:eastAsiaTheme="minorEastAsia" w:hAnsiTheme="minorHAnsi" w:cstheme="minorBidi"/>
              <w:smallCaps w:val="0"/>
              <w:sz w:val="22"/>
              <w:szCs w:val="22"/>
            </w:rPr>
          </w:pPr>
          <w:hyperlink w:anchor="_Toc60140431" w:history="1">
            <w:r w:rsidR="000429CF" w:rsidRPr="00FA5568">
              <w:rPr>
                <w:rStyle w:val="Hypertextovodkaz"/>
              </w:rPr>
              <w:t>3.2.2</w:t>
            </w:r>
            <w:r w:rsidR="000429CF">
              <w:rPr>
                <w:rFonts w:asciiTheme="minorHAnsi" w:eastAsiaTheme="minorEastAsia" w:hAnsiTheme="minorHAnsi" w:cstheme="minorBidi"/>
                <w:smallCaps w:val="0"/>
                <w:sz w:val="22"/>
                <w:szCs w:val="22"/>
              </w:rPr>
              <w:tab/>
            </w:r>
            <w:r w:rsidR="000429CF" w:rsidRPr="00FA5568">
              <w:rPr>
                <w:rStyle w:val="Hypertextovodkaz"/>
              </w:rPr>
              <w:t>Vytvoření e-shopu na Wordpress</w:t>
            </w:r>
            <w:r w:rsidR="000429CF">
              <w:rPr>
                <w:webHidden/>
              </w:rPr>
              <w:tab/>
            </w:r>
            <w:r w:rsidR="000429CF">
              <w:rPr>
                <w:webHidden/>
              </w:rPr>
              <w:fldChar w:fldCharType="begin"/>
            </w:r>
            <w:r w:rsidR="000429CF">
              <w:rPr>
                <w:webHidden/>
              </w:rPr>
              <w:instrText xml:space="preserve"> PAGEREF _Toc60140431 \h </w:instrText>
            </w:r>
            <w:r w:rsidR="000429CF">
              <w:rPr>
                <w:webHidden/>
              </w:rPr>
            </w:r>
            <w:r w:rsidR="000429CF">
              <w:rPr>
                <w:webHidden/>
              </w:rPr>
              <w:fldChar w:fldCharType="separate"/>
            </w:r>
            <w:r w:rsidR="000429CF">
              <w:rPr>
                <w:webHidden/>
              </w:rPr>
              <w:t>12</w:t>
            </w:r>
            <w:r w:rsidR="000429CF">
              <w:rPr>
                <w:webHidden/>
              </w:rPr>
              <w:fldChar w:fldCharType="end"/>
            </w:r>
          </w:hyperlink>
        </w:p>
        <w:p w14:paraId="4FD7BE41" w14:textId="7FA6D8B8" w:rsidR="000429CF" w:rsidRDefault="00B771C1">
          <w:pPr>
            <w:pStyle w:val="Obsah3"/>
            <w:rPr>
              <w:rFonts w:asciiTheme="minorHAnsi" w:eastAsiaTheme="minorEastAsia" w:hAnsiTheme="minorHAnsi" w:cstheme="minorBidi"/>
              <w:smallCaps w:val="0"/>
              <w:sz w:val="22"/>
              <w:szCs w:val="22"/>
            </w:rPr>
          </w:pPr>
          <w:hyperlink w:anchor="_Toc60140432" w:history="1">
            <w:r w:rsidR="000429CF" w:rsidRPr="00FA5568">
              <w:rPr>
                <w:rStyle w:val="Hypertextovodkaz"/>
              </w:rPr>
              <w:t>3.2.3</w:t>
            </w:r>
            <w:r w:rsidR="000429CF">
              <w:rPr>
                <w:rFonts w:asciiTheme="minorHAnsi" w:eastAsiaTheme="minorEastAsia" w:hAnsiTheme="minorHAnsi" w:cstheme="minorBidi"/>
                <w:smallCaps w:val="0"/>
                <w:sz w:val="22"/>
                <w:szCs w:val="22"/>
              </w:rPr>
              <w:tab/>
            </w:r>
            <w:r w:rsidR="000429CF" w:rsidRPr="00FA5568">
              <w:rPr>
                <w:rStyle w:val="Hypertextovodkaz"/>
              </w:rPr>
              <w:t>Zabezpečení</w:t>
            </w:r>
            <w:r w:rsidR="000429CF">
              <w:rPr>
                <w:webHidden/>
              </w:rPr>
              <w:tab/>
            </w:r>
            <w:r w:rsidR="000429CF">
              <w:rPr>
                <w:webHidden/>
              </w:rPr>
              <w:fldChar w:fldCharType="begin"/>
            </w:r>
            <w:r w:rsidR="000429CF">
              <w:rPr>
                <w:webHidden/>
              </w:rPr>
              <w:instrText xml:space="preserve"> PAGEREF _Toc60140432 \h </w:instrText>
            </w:r>
            <w:r w:rsidR="000429CF">
              <w:rPr>
                <w:webHidden/>
              </w:rPr>
            </w:r>
            <w:r w:rsidR="000429CF">
              <w:rPr>
                <w:webHidden/>
              </w:rPr>
              <w:fldChar w:fldCharType="separate"/>
            </w:r>
            <w:r w:rsidR="000429CF">
              <w:rPr>
                <w:webHidden/>
              </w:rPr>
              <w:t>12</w:t>
            </w:r>
            <w:r w:rsidR="000429CF">
              <w:rPr>
                <w:webHidden/>
              </w:rPr>
              <w:fldChar w:fldCharType="end"/>
            </w:r>
          </w:hyperlink>
        </w:p>
        <w:p w14:paraId="22AAAF5D" w14:textId="080DCDB1" w:rsidR="000429CF" w:rsidRDefault="00B771C1">
          <w:pPr>
            <w:pStyle w:val="Obsah3"/>
            <w:rPr>
              <w:rFonts w:asciiTheme="minorHAnsi" w:eastAsiaTheme="minorEastAsia" w:hAnsiTheme="minorHAnsi" w:cstheme="minorBidi"/>
              <w:smallCaps w:val="0"/>
              <w:sz w:val="22"/>
              <w:szCs w:val="22"/>
            </w:rPr>
          </w:pPr>
          <w:hyperlink w:anchor="_Toc60140433" w:history="1">
            <w:r w:rsidR="000429CF" w:rsidRPr="00FA5568">
              <w:rPr>
                <w:rStyle w:val="Hypertextovodkaz"/>
              </w:rPr>
              <w:t>3.2.4</w:t>
            </w:r>
            <w:r w:rsidR="000429CF">
              <w:rPr>
                <w:rFonts w:asciiTheme="minorHAnsi" w:eastAsiaTheme="minorEastAsia" w:hAnsiTheme="minorHAnsi" w:cstheme="minorBidi"/>
                <w:smallCaps w:val="0"/>
                <w:sz w:val="22"/>
                <w:szCs w:val="22"/>
              </w:rPr>
              <w:tab/>
            </w:r>
            <w:r w:rsidR="000429CF" w:rsidRPr="00FA5568">
              <w:rPr>
                <w:rStyle w:val="Hypertextovodkaz"/>
              </w:rPr>
              <w:t>SEO</w:t>
            </w:r>
            <w:r w:rsidR="000429CF">
              <w:rPr>
                <w:webHidden/>
              </w:rPr>
              <w:tab/>
            </w:r>
            <w:r w:rsidR="000429CF">
              <w:rPr>
                <w:webHidden/>
              </w:rPr>
              <w:fldChar w:fldCharType="begin"/>
            </w:r>
            <w:r w:rsidR="000429CF">
              <w:rPr>
                <w:webHidden/>
              </w:rPr>
              <w:instrText xml:space="preserve"> PAGEREF _Toc60140433 \h </w:instrText>
            </w:r>
            <w:r w:rsidR="000429CF">
              <w:rPr>
                <w:webHidden/>
              </w:rPr>
            </w:r>
            <w:r w:rsidR="000429CF">
              <w:rPr>
                <w:webHidden/>
              </w:rPr>
              <w:fldChar w:fldCharType="separate"/>
            </w:r>
            <w:r w:rsidR="000429CF">
              <w:rPr>
                <w:webHidden/>
              </w:rPr>
              <w:t>12</w:t>
            </w:r>
            <w:r w:rsidR="000429CF">
              <w:rPr>
                <w:webHidden/>
              </w:rPr>
              <w:fldChar w:fldCharType="end"/>
            </w:r>
          </w:hyperlink>
        </w:p>
        <w:p w14:paraId="09163DE8" w14:textId="69D2EF33" w:rsidR="000429CF" w:rsidRDefault="00B771C1">
          <w:pPr>
            <w:pStyle w:val="Obsah2"/>
            <w:rPr>
              <w:rFonts w:asciiTheme="minorHAnsi" w:eastAsiaTheme="minorEastAsia" w:hAnsiTheme="minorHAnsi" w:cstheme="minorBidi"/>
              <w:b w:val="0"/>
              <w:caps w:val="0"/>
              <w:sz w:val="22"/>
              <w:szCs w:val="22"/>
            </w:rPr>
          </w:pPr>
          <w:hyperlink w:anchor="_Toc60140434" w:history="1">
            <w:r w:rsidR="000429CF" w:rsidRPr="00FA5568">
              <w:rPr>
                <w:rStyle w:val="Hypertextovodkaz"/>
              </w:rPr>
              <w:t>3.3</w:t>
            </w:r>
            <w:r w:rsidR="000429CF">
              <w:rPr>
                <w:rFonts w:asciiTheme="minorHAnsi" w:eastAsiaTheme="minorEastAsia" w:hAnsiTheme="minorHAnsi" w:cstheme="minorBidi"/>
                <w:b w:val="0"/>
                <w:caps w:val="0"/>
                <w:sz w:val="22"/>
                <w:szCs w:val="22"/>
              </w:rPr>
              <w:tab/>
            </w:r>
            <w:r w:rsidR="000429CF" w:rsidRPr="00FA5568">
              <w:rPr>
                <w:rStyle w:val="Hypertextovodkaz"/>
              </w:rPr>
              <w:t>Vytvoření e-shopu na Shoptetu</w:t>
            </w:r>
            <w:r w:rsidR="000429CF">
              <w:rPr>
                <w:webHidden/>
              </w:rPr>
              <w:tab/>
            </w:r>
            <w:r w:rsidR="000429CF">
              <w:rPr>
                <w:webHidden/>
              </w:rPr>
              <w:fldChar w:fldCharType="begin"/>
            </w:r>
            <w:r w:rsidR="000429CF">
              <w:rPr>
                <w:webHidden/>
              </w:rPr>
              <w:instrText xml:space="preserve"> PAGEREF _Toc60140434 \h </w:instrText>
            </w:r>
            <w:r w:rsidR="000429CF">
              <w:rPr>
                <w:webHidden/>
              </w:rPr>
            </w:r>
            <w:r w:rsidR="000429CF">
              <w:rPr>
                <w:webHidden/>
              </w:rPr>
              <w:fldChar w:fldCharType="separate"/>
            </w:r>
            <w:r w:rsidR="000429CF">
              <w:rPr>
                <w:webHidden/>
              </w:rPr>
              <w:t>12</w:t>
            </w:r>
            <w:r w:rsidR="000429CF">
              <w:rPr>
                <w:webHidden/>
              </w:rPr>
              <w:fldChar w:fldCharType="end"/>
            </w:r>
          </w:hyperlink>
        </w:p>
        <w:p w14:paraId="3551ACD2" w14:textId="70AD6BA5" w:rsidR="000429CF" w:rsidRDefault="00B771C1">
          <w:pPr>
            <w:pStyle w:val="Obsah2"/>
            <w:rPr>
              <w:rFonts w:asciiTheme="minorHAnsi" w:eastAsiaTheme="minorEastAsia" w:hAnsiTheme="minorHAnsi" w:cstheme="minorBidi"/>
              <w:b w:val="0"/>
              <w:caps w:val="0"/>
              <w:sz w:val="22"/>
              <w:szCs w:val="22"/>
            </w:rPr>
          </w:pPr>
          <w:hyperlink w:anchor="_Toc60140435" w:history="1">
            <w:r w:rsidR="000429CF" w:rsidRPr="00FA5568">
              <w:rPr>
                <w:rStyle w:val="Hypertextovodkaz"/>
              </w:rPr>
              <w:t>3.4</w:t>
            </w:r>
            <w:r w:rsidR="000429CF">
              <w:rPr>
                <w:rFonts w:asciiTheme="minorHAnsi" w:eastAsiaTheme="minorEastAsia" w:hAnsiTheme="minorHAnsi" w:cstheme="minorBidi"/>
                <w:b w:val="0"/>
                <w:caps w:val="0"/>
                <w:sz w:val="22"/>
                <w:szCs w:val="22"/>
              </w:rPr>
              <w:tab/>
            </w:r>
            <w:r w:rsidR="000429CF" w:rsidRPr="00FA5568">
              <w:rPr>
                <w:rStyle w:val="Hypertextovodkaz"/>
              </w:rPr>
              <w:t>Vzhled a m</w:t>
            </w:r>
            <w:r w:rsidR="00A8112D">
              <w:rPr>
                <w:rStyle w:val="Hypertextovodkaz"/>
              </w:rPr>
              <w:t>É</w:t>
            </w:r>
            <w:r w:rsidR="000429CF" w:rsidRPr="00FA5568">
              <w:rPr>
                <w:rStyle w:val="Hypertextovodkaz"/>
              </w:rPr>
              <w:t>dia</w:t>
            </w:r>
            <w:r w:rsidR="000429CF">
              <w:rPr>
                <w:webHidden/>
              </w:rPr>
              <w:tab/>
            </w:r>
            <w:r w:rsidR="000429CF">
              <w:rPr>
                <w:webHidden/>
              </w:rPr>
              <w:fldChar w:fldCharType="begin"/>
            </w:r>
            <w:r w:rsidR="000429CF">
              <w:rPr>
                <w:webHidden/>
              </w:rPr>
              <w:instrText xml:space="preserve"> PAGEREF _Toc60140435 \h </w:instrText>
            </w:r>
            <w:r w:rsidR="000429CF">
              <w:rPr>
                <w:webHidden/>
              </w:rPr>
            </w:r>
            <w:r w:rsidR="000429CF">
              <w:rPr>
                <w:webHidden/>
              </w:rPr>
              <w:fldChar w:fldCharType="separate"/>
            </w:r>
            <w:r w:rsidR="000429CF">
              <w:rPr>
                <w:webHidden/>
              </w:rPr>
              <w:t>12</w:t>
            </w:r>
            <w:r w:rsidR="000429CF">
              <w:rPr>
                <w:webHidden/>
              </w:rPr>
              <w:fldChar w:fldCharType="end"/>
            </w:r>
          </w:hyperlink>
        </w:p>
        <w:p w14:paraId="195FCF54" w14:textId="064E9E40" w:rsidR="000429CF" w:rsidRDefault="00B771C1">
          <w:pPr>
            <w:pStyle w:val="Obsah1"/>
            <w:rPr>
              <w:rFonts w:asciiTheme="minorHAnsi" w:eastAsiaTheme="minorEastAsia" w:hAnsiTheme="minorHAnsi" w:cstheme="minorBidi"/>
              <w:b w:val="0"/>
              <w:bCs w:val="0"/>
              <w:caps w:val="0"/>
              <w:sz w:val="22"/>
              <w:szCs w:val="22"/>
            </w:rPr>
          </w:pPr>
          <w:hyperlink w:anchor="_Toc60140436" w:history="1">
            <w:r w:rsidR="000429CF" w:rsidRPr="00FA5568">
              <w:rPr>
                <w:rStyle w:val="Hypertextovodkaz"/>
              </w:rPr>
              <w:t>4</w:t>
            </w:r>
            <w:r w:rsidR="000429CF">
              <w:rPr>
                <w:rFonts w:asciiTheme="minorHAnsi" w:eastAsiaTheme="minorEastAsia" w:hAnsiTheme="minorHAnsi" w:cstheme="minorBidi"/>
                <w:b w:val="0"/>
                <w:bCs w:val="0"/>
                <w:caps w:val="0"/>
                <w:sz w:val="22"/>
                <w:szCs w:val="22"/>
              </w:rPr>
              <w:tab/>
            </w:r>
            <w:r w:rsidR="000429CF" w:rsidRPr="00FA5568">
              <w:rPr>
                <w:rStyle w:val="Hypertextovodkaz"/>
              </w:rPr>
              <w:t>Výsledky řešení, výstupy, uživatelský manuál</w:t>
            </w:r>
            <w:r w:rsidR="000429CF">
              <w:rPr>
                <w:webHidden/>
              </w:rPr>
              <w:tab/>
            </w:r>
            <w:r w:rsidR="000429CF">
              <w:rPr>
                <w:webHidden/>
              </w:rPr>
              <w:fldChar w:fldCharType="begin"/>
            </w:r>
            <w:r w:rsidR="000429CF">
              <w:rPr>
                <w:webHidden/>
              </w:rPr>
              <w:instrText xml:space="preserve"> PAGEREF _Toc60140436 \h </w:instrText>
            </w:r>
            <w:r w:rsidR="000429CF">
              <w:rPr>
                <w:webHidden/>
              </w:rPr>
            </w:r>
            <w:r w:rsidR="000429CF">
              <w:rPr>
                <w:webHidden/>
              </w:rPr>
              <w:fldChar w:fldCharType="separate"/>
            </w:r>
            <w:r w:rsidR="000429CF">
              <w:rPr>
                <w:webHidden/>
              </w:rPr>
              <w:t>14</w:t>
            </w:r>
            <w:r w:rsidR="000429CF">
              <w:rPr>
                <w:webHidden/>
              </w:rPr>
              <w:fldChar w:fldCharType="end"/>
            </w:r>
          </w:hyperlink>
        </w:p>
        <w:p w14:paraId="0BA19798" w14:textId="7F7F1B88" w:rsidR="000429CF" w:rsidRDefault="00B771C1">
          <w:pPr>
            <w:pStyle w:val="Obsah2"/>
            <w:rPr>
              <w:rFonts w:asciiTheme="minorHAnsi" w:eastAsiaTheme="minorEastAsia" w:hAnsiTheme="minorHAnsi" w:cstheme="minorBidi"/>
              <w:b w:val="0"/>
              <w:caps w:val="0"/>
              <w:sz w:val="22"/>
              <w:szCs w:val="22"/>
            </w:rPr>
          </w:pPr>
          <w:hyperlink w:anchor="_Toc60140437" w:history="1">
            <w:r w:rsidR="000429CF" w:rsidRPr="00FA5568">
              <w:rPr>
                <w:rStyle w:val="Hypertextovodkaz"/>
              </w:rPr>
              <w:t>4.1</w:t>
            </w:r>
            <w:r w:rsidR="000429CF">
              <w:rPr>
                <w:rFonts w:asciiTheme="minorHAnsi" w:eastAsiaTheme="minorEastAsia" w:hAnsiTheme="minorHAnsi" w:cstheme="minorBidi"/>
                <w:b w:val="0"/>
                <w:caps w:val="0"/>
                <w:sz w:val="22"/>
                <w:szCs w:val="22"/>
              </w:rPr>
              <w:tab/>
            </w:r>
            <w:r w:rsidR="000429CF" w:rsidRPr="00FA5568">
              <w:rPr>
                <w:rStyle w:val="Hypertextovodkaz"/>
              </w:rPr>
              <w:t>Přidání nového produktu</w:t>
            </w:r>
            <w:r w:rsidR="000429CF">
              <w:rPr>
                <w:webHidden/>
              </w:rPr>
              <w:tab/>
            </w:r>
            <w:r w:rsidR="000429CF">
              <w:rPr>
                <w:webHidden/>
              </w:rPr>
              <w:fldChar w:fldCharType="begin"/>
            </w:r>
            <w:r w:rsidR="000429CF">
              <w:rPr>
                <w:webHidden/>
              </w:rPr>
              <w:instrText xml:space="preserve"> PAGEREF _Toc60140437 \h </w:instrText>
            </w:r>
            <w:r w:rsidR="000429CF">
              <w:rPr>
                <w:webHidden/>
              </w:rPr>
            </w:r>
            <w:r w:rsidR="000429CF">
              <w:rPr>
                <w:webHidden/>
              </w:rPr>
              <w:fldChar w:fldCharType="separate"/>
            </w:r>
            <w:r w:rsidR="000429CF">
              <w:rPr>
                <w:webHidden/>
              </w:rPr>
              <w:t>14</w:t>
            </w:r>
            <w:r w:rsidR="000429CF">
              <w:rPr>
                <w:webHidden/>
              </w:rPr>
              <w:fldChar w:fldCharType="end"/>
            </w:r>
          </w:hyperlink>
        </w:p>
        <w:p w14:paraId="51416009" w14:textId="74370A57" w:rsidR="000429CF" w:rsidRDefault="00B771C1">
          <w:pPr>
            <w:pStyle w:val="Obsah3"/>
            <w:rPr>
              <w:rFonts w:asciiTheme="minorHAnsi" w:eastAsiaTheme="minorEastAsia" w:hAnsiTheme="minorHAnsi" w:cstheme="minorBidi"/>
              <w:smallCaps w:val="0"/>
              <w:sz w:val="22"/>
              <w:szCs w:val="22"/>
            </w:rPr>
          </w:pPr>
          <w:hyperlink w:anchor="_Toc60140438" w:history="1">
            <w:r w:rsidR="000429CF" w:rsidRPr="00FA5568">
              <w:rPr>
                <w:rStyle w:val="Hypertextovodkaz"/>
              </w:rPr>
              <w:t>4.1.1</w:t>
            </w:r>
            <w:r w:rsidR="000429CF">
              <w:rPr>
                <w:rFonts w:asciiTheme="minorHAnsi" w:eastAsiaTheme="minorEastAsia" w:hAnsiTheme="minorHAnsi" w:cstheme="minorBidi"/>
                <w:smallCaps w:val="0"/>
                <w:sz w:val="22"/>
                <w:szCs w:val="22"/>
              </w:rPr>
              <w:tab/>
            </w:r>
            <w:r w:rsidR="000429CF" w:rsidRPr="00FA5568">
              <w:rPr>
                <w:rStyle w:val="Hypertextovodkaz"/>
              </w:rPr>
              <w:t>Wordpress</w:t>
            </w:r>
            <w:r w:rsidR="000429CF">
              <w:rPr>
                <w:webHidden/>
              </w:rPr>
              <w:tab/>
            </w:r>
            <w:r w:rsidR="000429CF">
              <w:rPr>
                <w:webHidden/>
              </w:rPr>
              <w:fldChar w:fldCharType="begin"/>
            </w:r>
            <w:r w:rsidR="000429CF">
              <w:rPr>
                <w:webHidden/>
              </w:rPr>
              <w:instrText xml:space="preserve"> PAGEREF _Toc60140438 \h </w:instrText>
            </w:r>
            <w:r w:rsidR="000429CF">
              <w:rPr>
                <w:webHidden/>
              </w:rPr>
            </w:r>
            <w:r w:rsidR="000429CF">
              <w:rPr>
                <w:webHidden/>
              </w:rPr>
              <w:fldChar w:fldCharType="separate"/>
            </w:r>
            <w:r w:rsidR="000429CF">
              <w:rPr>
                <w:webHidden/>
              </w:rPr>
              <w:t>14</w:t>
            </w:r>
            <w:r w:rsidR="000429CF">
              <w:rPr>
                <w:webHidden/>
              </w:rPr>
              <w:fldChar w:fldCharType="end"/>
            </w:r>
          </w:hyperlink>
        </w:p>
        <w:p w14:paraId="540E0D7D" w14:textId="4CFDAD3A" w:rsidR="000429CF" w:rsidRDefault="00B771C1">
          <w:pPr>
            <w:pStyle w:val="Obsah3"/>
            <w:rPr>
              <w:rFonts w:asciiTheme="minorHAnsi" w:eastAsiaTheme="minorEastAsia" w:hAnsiTheme="minorHAnsi" w:cstheme="minorBidi"/>
              <w:smallCaps w:val="0"/>
              <w:sz w:val="22"/>
              <w:szCs w:val="22"/>
            </w:rPr>
          </w:pPr>
          <w:hyperlink w:anchor="_Toc60140439" w:history="1">
            <w:r w:rsidR="000429CF" w:rsidRPr="00FA5568">
              <w:rPr>
                <w:rStyle w:val="Hypertextovodkaz"/>
              </w:rPr>
              <w:t>4.1.2</w:t>
            </w:r>
            <w:r w:rsidR="000429CF">
              <w:rPr>
                <w:rFonts w:asciiTheme="minorHAnsi" w:eastAsiaTheme="minorEastAsia" w:hAnsiTheme="minorHAnsi" w:cstheme="minorBidi"/>
                <w:smallCaps w:val="0"/>
                <w:sz w:val="22"/>
                <w:szCs w:val="22"/>
              </w:rPr>
              <w:tab/>
            </w:r>
            <w:r w:rsidR="000429CF" w:rsidRPr="00FA5568">
              <w:rPr>
                <w:rStyle w:val="Hypertextovodkaz"/>
              </w:rPr>
              <w:t>Shoptet</w:t>
            </w:r>
            <w:r w:rsidR="000429CF">
              <w:rPr>
                <w:webHidden/>
              </w:rPr>
              <w:tab/>
            </w:r>
            <w:r w:rsidR="000429CF">
              <w:rPr>
                <w:webHidden/>
              </w:rPr>
              <w:fldChar w:fldCharType="begin"/>
            </w:r>
            <w:r w:rsidR="000429CF">
              <w:rPr>
                <w:webHidden/>
              </w:rPr>
              <w:instrText xml:space="preserve"> PAGEREF _Toc60140439 \h </w:instrText>
            </w:r>
            <w:r w:rsidR="000429CF">
              <w:rPr>
                <w:webHidden/>
              </w:rPr>
            </w:r>
            <w:r w:rsidR="000429CF">
              <w:rPr>
                <w:webHidden/>
              </w:rPr>
              <w:fldChar w:fldCharType="separate"/>
            </w:r>
            <w:r w:rsidR="000429CF">
              <w:rPr>
                <w:webHidden/>
              </w:rPr>
              <w:t>14</w:t>
            </w:r>
            <w:r w:rsidR="000429CF">
              <w:rPr>
                <w:webHidden/>
              </w:rPr>
              <w:fldChar w:fldCharType="end"/>
            </w:r>
          </w:hyperlink>
        </w:p>
        <w:p w14:paraId="3A28548B" w14:textId="5C40C11D" w:rsidR="000429CF" w:rsidRDefault="00B771C1">
          <w:pPr>
            <w:pStyle w:val="Obsah1"/>
            <w:rPr>
              <w:rFonts w:asciiTheme="minorHAnsi" w:eastAsiaTheme="minorEastAsia" w:hAnsiTheme="minorHAnsi" w:cstheme="minorBidi"/>
              <w:b w:val="0"/>
              <w:bCs w:val="0"/>
              <w:caps w:val="0"/>
              <w:sz w:val="22"/>
              <w:szCs w:val="22"/>
            </w:rPr>
          </w:pPr>
          <w:hyperlink w:anchor="_Toc60140440" w:history="1">
            <w:r w:rsidR="000429CF" w:rsidRPr="00FA5568">
              <w:rPr>
                <w:rStyle w:val="Hypertextovodkaz"/>
              </w:rPr>
              <w:t>5</w:t>
            </w:r>
            <w:r w:rsidR="000429CF">
              <w:rPr>
                <w:rFonts w:asciiTheme="minorHAnsi" w:eastAsiaTheme="minorEastAsia" w:hAnsiTheme="minorHAnsi" w:cstheme="minorBidi"/>
                <w:b w:val="0"/>
                <w:bCs w:val="0"/>
                <w:caps w:val="0"/>
                <w:sz w:val="22"/>
                <w:szCs w:val="22"/>
              </w:rPr>
              <w:tab/>
            </w:r>
            <w:r w:rsidR="000429CF" w:rsidRPr="00FA5568">
              <w:rPr>
                <w:rStyle w:val="Hypertextovodkaz"/>
              </w:rPr>
              <w:t>SROVNÁNÍ</w:t>
            </w:r>
            <w:r w:rsidR="000429CF">
              <w:rPr>
                <w:webHidden/>
              </w:rPr>
              <w:tab/>
            </w:r>
            <w:r w:rsidR="000429CF">
              <w:rPr>
                <w:webHidden/>
              </w:rPr>
              <w:fldChar w:fldCharType="begin"/>
            </w:r>
            <w:r w:rsidR="000429CF">
              <w:rPr>
                <w:webHidden/>
              </w:rPr>
              <w:instrText xml:space="preserve"> PAGEREF _Toc60140440 \h </w:instrText>
            </w:r>
            <w:r w:rsidR="000429CF">
              <w:rPr>
                <w:webHidden/>
              </w:rPr>
            </w:r>
            <w:r w:rsidR="000429CF">
              <w:rPr>
                <w:webHidden/>
              </w:rPr>
              <w:fldChar w:fldCharType="separate"/>
            </w:r>
            <w:r w:rsidR="000429CF">
              <w:rPr>
                <w:webHidden/>
              </w:rPr>
              <w:t>16</w:t>
            </w:r>
            <w:r w:rsidR="000429CF">
              <w:rPr>
                <w:webHidden/>
              </w:rPr>
              <w:fldChar w:fldCharType="end"/>
            </w:r>
          </w:hyperlink>
        </w:p>
        <w:p w14:paraId="3840340F" w14:textId="79C9426C" w:rsidR="000429CF" w:rsidRDefault="00B771C1">
          <w:pPr>
            <w:pStyle w:val="Obsah2"/>
            <w:rPr>
              <w:rFonts w:asciiTheme="minorHAnsi" w:eastAsiaTheme="minorEastAsia" w:hAnsiTheme="minorHAnsi" w:cstheme="minorBidi"/>
              <w:b w:val="0"/>
              <w:caps w:val="0"/>
              <w:sz w:val="22"/>
              <w:szCs w:val="22"/>
            </w:rPr>
          </w:pPr>
          <w:hyperlink w:anchor="_Toc60140441" w:history="1">
            <w:r w:rsidR="000429CF" w:rsidRPr="00FA5568">
              <w:rPr>
                <w:rStyle w:val="Hypertextovodkaz"/>
              </w:rPr>
              <w:t>5.1</w:t>
            </w:r>
            <w:r w:rsidR="000429CF">
              <w:rPr>
                <w:rFonts w:asciiTheme="minorHAnsi" w:eastAsiaTheme="minorEastAsia" w:hAnsiTheme="minorHAnsi" w:cstheme="minorBidi"/>
                <w:b w:val="0"/>
                <w:caps w:val="0"/>
                <w:sz w:val="22"/>
                <w:szCs w:val="22"/>
              </w:rPr>
              <w:tab/>
            </w:r>
            <w:r w:rsidR="000429CF" w:rsidRPr="00FA5568">
              <w:rPr>
                <w:rStyle w:val="Hypertextovodkaz"/>
              </w:rPr>
              <w:t>Wordpress</w:t>
            </w:r>
            <w:r w:rsidR="000429CF">
              <w:rPr>
                <w:webHidden/>
              </w:rPr>
              <w:tab/>
            </w:r>
            <w:r w:rsidR="000429CF">
              <w:rPr>
                <w:webHidden/>
              </w:rPr>
              <w:fldChar w:fldCharType="begin"/>
            </w:r>
            <w:r w:rsidR="000429CF">
              <w:rPr>
                <w:webHidden/>
              </w:rPr>
              <w:instrText xml:space="preserve"> PAGEREF _Toc60140441 \h </w:instrText>
            </w:r>
            <w:r w:rsidR="000429CF">
              <w:rPr>
                <w:webHidden/>
              </w:rPr>
            </w:r>
            <w:r w:rsidR="000429CF">
              <w:rPr>
                <w:webHidden/>
              </w:rPr>
              <w:fldChar w:fldCharType="separate"/>
            </w:r>
            <w:r w:rsidR="000429CF">
              <w:rPr>
                <w:webHidden/>
              </w:rPr>
              <w:t>16</w:t>
            </w:r>
            <w:r w:rsidR="000429CF">
              <w:rPr>
                <w:webHidden/>
              </w:rPr>
              <w:fldChar w:fldCharType="end"/>
            </w:r>
          </w:hyperlink>
        </w:p>
        <w:p w14:paraId="1219FBF1" w14:textId="11F9CDEE" w:rsidR="000429CF" w:rsidRDefault="00B771C1">
          <w:pPr>
            <w:pStyle w:val="Obsah3"/>
            <w:rPr>
              <w:rFonts w:asciiTheme="minorHAnsi" w:eastAsiaTheme="minorEastAsia" w:hAnsiTheme="minorHAnsi" w:cstheme="minorBidi"/>
              <w:smallCaps w:val="0"/>
              <w:sz w:val="22"/>
              <w:szCs w:val="22"/>
            </w:rPr>
          </w:pPr>
          <w:hyperlink w:anchor="_Toc60140442" w:history="1">
            <w:r w:rsidR="000429CF" w:rsidRPr="00FA5568">
              <w:rPr>
                <w:rStyle w:val="Hypertextovodkaz"/>
              </w:rPr>
              <w:t>5.1.1</w:t>
            </w:r>
            <w:r w:rsidR="000429CF">
              <w:rPr>
                <w:rFonts w:asciiTheme="minorHAnsi" w:eastAsiaTheme="minorEastAsia" w:hAnsiTheme="minorHAnsi" w:cstheme="minorBidi"/>
                <w:smallCaps w:val="0"/>
                <w:sz w:val="22"/>
                <w:szCs w:val="22"/>
              </w:rPr>
              <w:tab/>
            </w:r>
            <w:r w:rsidR="000429CF" w:rsidRPr="00FA5568">
              <w:rPr>
                <w:rStyle w:val="Hypertextovodkaz"/>
              </w:rPr>
              <w:t>Výhody</w:t>
            </w:r>
            <w:r w:rsidR="000429CF">
              <w:rPr>
                <w:webHidden/>
              </w:rPr>
              <w:tab/>
            </w:r>
            <w:r w:rsidR="000429CF">
              <w:rPr>
                <w:webHidden/>
              </w:rPr>
              <w:fldChar w:fldCharType="begin"/>
            </w:r>
            <w:r w:rsidR="000429CF">
              <w:rPr>
                <w:webHidden/>
              </w:rPr>
              <w:instrText xml:space="preserve"> PAGEREF _Toc60140442 \h </w:instrText>
            </w:r>
            <w:r w:rsidR="000429CF">
              <w:rPr>
                <w:webHidden/>
              </w:rPr>
            </w:r>
            <w:r w:rsidR="000429CF">
              <w:rPr>
                <w:webHidden/>
              </w:rPr>
              <w:fldChar w:fldCharType="separate"/>
            </w:r>
            <w:r w:rsidR="000429CF">
              <w:rPr>
                <w:webHidden/>
              </w:rPr>
              <w:t>16</w:t>
            </w:r>
            <w:r w:rsidR="000429CF">
              <w:rPr>
                <w:webHidden/>
              </w:rPr>
              <w:fldChar w:fldCharType="end"/>
            </w:r>
          </w:hyperlink>
        </w:p>
        <w:p w14:paraId="09E313E3" w14:textId="10D38A7B" w:rsidR="000429CF" w:rsidRDefault="00B771C1">
          <w:pPr>
            <w:pStyle w:val="Obsah3"/>
            <w:rPr>
              <w:rFonts w:asciiTheme="minorHAnsi" w:eastAsiaTheme="minorEastAsia" w:hAnsiTheme="minorHAnsi" w:cstheme="minorBidi"/>
              <w:smallCaps w:val="0"/>
              <w:sz w:val="22"/>
              <w:szCs w:val="22"/>
            </w:rPr>
          </w:pPr>
          <w:hyperlink w:anchor="_Toc60140443" w:history="1">
            <w:r w:rsidR="000429CF" w:rsidRPr="00FA5568">
              <w:rPr>
                <w:rStyle w:val="Hypertextovodkaz"/>
              </w:rPr>
              <w:t>5.1.2</w:t>
            </w:r>
            <w:r w:rsidR="000429CF">
              <w:rPr>
                <w:rFonts w:asciiTheme="minorHAnsi" w:eastAsiaTheme="minorEastAsia" w:hAnsiTheme="minorHAnsi" w:cstheme="minorBidi"/>
                <w:smallCaps w:val="0"/>
                <w:sz w:val="22"/>
                <w:szCs w:val="22"/>
              </w:rPr>
              <w:tab/>
            </w:r>
            <w:r w:rsidR="000429CF" w:rsidRPr="00FA5568">
              <w:rPr>
                <w:rStyle w:val="Hypertextovodkaz"/>
              </w:rPr>
              <w:t>Nevýhody</w:t>
            </w:r>
            <w:r w:rsidR="000429CF">
              <w:rPr>
                <w:webHidden/>
              </w:rPr>
              <w:tab/>
            </w:r>
            <w:r w:rsidR="000429CF">
              <w:rPr>
                <w:webHidden/>
              </w:rPr>
              <w:fldChar w:fldCharType="begin"/>
            </w:r>
            <w:r w:rsidR="000429CF">
              <w:rPr>
                <w:webHidden/>
              </w:rPr>
              <w:instrText xml:space="preserve"> PAGEREF _Toc60140443 \h </w:instrText>
            </w:r>
            <w:r w:rsidR="000429CF">
              <w:rPr>
                <w:webHidden/>
              </w:rPr>
            </w:r>
            <w:r w:rsidR="000429CF">
              <w:rPr>
                <w:webHidden/>
              </w:rPr>
              <w:fldChar w:fldCharType="separate"/>
            </w:r>
            <w:r w:rsidR="000429CF">
              <w:rPr>
                <w:webHidden/>
              </w:rPr>
              <w:t>16</w:t>
            </w:r>
            <w:r w:rsidR="000429CF">
              <w:rPr>
                <w:webHidden/>
              </w:rPr>
              <w:fldChar w:fldCharType="end"/>
            </w:r>
          </w:hyperlink>
        </w:p>
        <w:p w14:paraId="677E9BF1" w14:textId="77D73B13" w:rsidR="000429CF" w:rsidRDefault="00B771C1">
          <w:pPr>
            <w:pStyle w:val="Obsah2"/>
            <w:rPr>
              <w:rFonts w:asciiTheme="minorHAnsi" w:eastAsiaTheme="minorEastAsia" w:hAnsiTheme="minorHAnsi" w:cstheme="minorBidi"/>
              <w:b w:val="0"/>
              <w:caps w:val="0"/>
              <w:sz w:val="22"/>
              <w:szCs w:val="22"/>
            </w:rPr>
          </w:pPr>
          <w:hyperlink w:anchor="_Toc60140444" w:history="1">
            <w:r w:rsidR="000429CF" w:rsidRPr="00FA5568">
              <w:rPr>
                <w:rStyle w:val="Hypertextovodkaz"/>
              </w:rPr>
              <w:t>5.2</w:t>
            </w:r>
            <w:r w:rsidR="000429CF">
              <w:rPr>
                <w:rFonts w:asciiTheme="minorHAnsi" w:eastAsiaTheme="minorEastAsia" w:hAnsiTheme="minorHAnsi" w:cstheme="minorBidi"/>
                <w:b w:val="0"/>
                <w:caps w:val="0"/>
                <w:sz w:val="22"/>
                <w:szCs w:val="22"/>
              </w:rPr>
              <w:tab/>
            </w:r>
            <w:r w:rsidR="000429CF" w:rsidRPr="00FA5568">
              <w:rPr>
                <w:rStyle w:val="Hypertextovodkaz"/>
              </w:rPr>
              <w:t>Shoptet</w:t>
            </w:r>
            <w:r w:rsidR="000429CF">
              <w:rPr>
                <w:webHidden/>
              </w:rPr>
              <w:tab/>
            </w:r>
            <w:r w:rsidR="000429CF">
              <w:rPr>
                <w:webHidden/>
              </w:rPr>
              <w:fldChar w:fldCharType="begin"/>
            </w:r>
            <w:r w:rsidR="000429CF">
              <w:rPr>
                <w:webHidden/>
              </w:rPr>
              <w:instrText xml:space="preserve"> PAGEREF _Toc60140444 \h </w:instrText>
            </w:r>
            <w:r w:rsidR="000429CF">
              <w:rPr>
                <w:webHidden/>
              </w:rPr>
            </w:r>
            <w:r w:rsidR="000429CF">
              <w:rPr>
                <w:webHidden/>
              </w:rPr>
              <w:fldChar w:fldCharType="separate"/>
            </w:r>
            <w:r w:rsidR="000429CF">
              <w:rPr>
                <w:webHidden/>
              </w:rPr>
              <w:t>16</w:t>
            </w:r>
            <w:r w:rsidR="000429CF">
              <w:rPr>
                <w:webHidden/>
              </w:rPr>
              <w:fldChar w:fldCharType="end"/>
            </w:r>
          </w:hyperlink>
        </w:p>
        <w:p w14:paraId="7F315A64" w14:textId="42B81825" w:rsidR="000429CF" w:rsidRDefault="00B771C1">
          <w:pPr>
            <w:pStyle w:val="Obsah3"/>
            <w:rPr>
              <w:rFonts w:asciiTheme="minorHAnsi" w:eastAsiaTheme="minorEastAsia" w:hAnsiTheme="minorHAnsi" w:cstheme="minorBidi"/>
              <w:smallCaps w:val="0"/>
              <w:sz w:val="22"/>
              <w:szCs w:val="22"/>
            </w:rPr>
          </w:pPr>
          <w:hyperlink w:anchor="_Toc60140445" w:history="1">
            <w:r w:rsidR="000429CF" w:rsidRPr="00FA5568">
              <w:rPr>
                <w:rStyle w:val="Hypertextovodkaz"/>
              </w:rPr>
              <w:t>5.2.1</w:t>
            </w:r>
            <w:r w:rsidR="000429CF">
              <w:rPr>
                <w:rFonts w:asciiTheme="minorHAnsi" w:eastAsiaTheme="minorEastAsia" w:hAnsiTheme="minorHAnsi" w:cstheme="minorBidi"/>
                <w:smallCaps w:val="0"/>
                <w:sz w:val="22"/>
                <w:szCs w:val="22"/>
              </w:rPr>
              <w:tab/>
            </w:r>
            <w:r w:rsidR="000429CF" w:rsidRPr="00FA5568">
              <w:rPr>
                <w:rStyle w:val="Hypertextovodkaz"/>
              </w:rPr>
              <w:t>Výhody</w:t>
            </w:r>
            <w:r w:rsidR="000429CF">
              <w:rPr>
                <w:webHidden/>
              </w:rPr>
              <w:tab/>
            </w:r>
            <w:r w:rsidR="000429CF">
              <w:rPr>
                <w:webHidden/>
              </w:rPr>
              <w:fldChar w:fldCharType="begin"/>
            </w:r>
            <w:r w:rsidR="000429CF">
              <w:rPr>
                <w:webHidden/>
              </w:rPr>
              <w:instrText xml:space="preserve"> PAGEREF _Toc60140445 \h </w:instrText>
            </w:r>
            <w:r w:rsidR="000429CF">
              <w:rPr>
                <w:webHidden/>
              </w:rPr>
            </w:r>
            <w:r w:rsidR="000429CF">
              <w:rPr>
                <w:webHidden/>
              </w:rPr>
              <w:fldChar w:fldCharType="separate"/>
            </w:r>
            <w:r w:rsidR="000429CF">
              <w:rPr>
                <w:webHidden/>
              </w:rPr>
              <w:t>16</w:t>
            </w:r>
            <w:r w:rsidR="000429CF">
              <w:rPr>
                <w:webHidden/>
              </w:rPr>
              <w:fldChar w:fldCharType="end"/>
            </w:r>
          </w:hyperlink>
        </w:p>
        <w:p w14:paraId="2365B979" w14:textId="0A19B894" w:rsidR="000429CF" w:rsidRDefault="00B771C1">
          <w:pPr>
            <w:pStyle w:val="Obsah3"/>
            <w:rPr>
              <w:rFonts w:asciiTheme="minorHAnsi" w:eastAsiaTheme="minorEastAsia" w:hAnsiTheme="minorHAnsi" w:cstheme="minorBidi"/>
              <w:smallCaps w:val="0"/>
              <w:sz w:val="22"/>
              <w:szCs w:val="22"/>
            </w:rPr>
          </w:pPr>
          <w:hyperlink w:anchor="_Toc60140446" w:history="1">
            <w:r w:rsidR="000429CF" w:rsidRPr="00FA5568">
              <w:rPr>
                <w:rStyle w:val="Hypertextovodkaz"/>
              </w:rPr>
              <w:t>5.2.2</w:t>
            </w:r>
            <w:r w:rsidR="000429CF">
              <w:rPr>
                <w:rFonts w:asciiTheme="minorHAnsi" w:eastAsiaTheme="minorEastAsia" w:hAnsiTheme="minorHAnsi" w:cstheme="minorBidi"/>
                <w:smallCaps w:val="0"/>
                <w:sz w:val="22"/>
                <w:szCs w:val="22"/>
              </w:rPr>
              <w:tab/>
            </w:r>
            <w:r w:rsidR="000429CF" w:rsidRPr="00FA5568">
              <w:rPr>
                <w:rStyle w:val="Hypertextovodkaz"/>
              </w:rPr>
              <w:t>Nevýhody</w:t>
            </w:r>
            <w:r w:rsidR="000429CF">
              <w:rPr>
                <w:webHidden/>
              </w:rPr>
              <w:tab/>
            </w:r>
            <w:r w:rsidR="000429CF">
              <w:rPr>
                <w:webHidden/>
              </w:rPr>
              <w:fldChar w:fldCharType="begin"/>
            </w:r>
            <w:r w:rsidR="000429CF">
              <w:rPr>
                <w:webHidden/>
              </w:rPr>
              <w:instrText xml:space="preserve"> PAGEREF _Toc60140446 \h </w:instrText>
            </w:r>
            <w:r w:rsidR="000429CF">
              <w:rPr>
                <w:webHidden/>
              </w:rPr>
            </w:r>
            <w:r w:rsidR="000429CF">
              <w:rPr>
                <w:webHidden/>
              </w:rPr>
              <w:fldChar w:fldCharType="separate"/>
            </w:r>
            <w:r w:rsidR="000429CF">
              <w:rPr>
                <w:webHidden/>
              </w:rPr>
              <w:t>16</w:t>
            </w:r>
            <w:r w:rsidR="000429CF">
              <w:rPr>
                <w:webHidden/>
              </w:rPr>
              <w:fldChar w:fldCharType="end"/>
            </w:r>
          </w:hyperlink>
        </w:p>
        <w:p w14:paraId="10891646" w14:textId="4F827098" w:rsidR="000429CF" w:rsidRDefault="00B771C1">
          <w:pPr>
            <w:pStyle w:val="Obsah1"/>
            <w:rPr>
              <w:rFonts w:asciiTheme="minorHAnsi" w:eastAsiaTheme="minorEastAsia" w:hAnsiTheme="minorHAnsi" w:cstheme="minorBidi"/>
              <w:b w:val="0"/>
              <w:bCs w:val="0"/>
              <w:caps w:val="0"/>
              <w:sz w:val="22"/>
              <w:szCs w:val="22"/>
            </w:rPr>
          </w:pPr>
          <w:hyperlink w:anchor="_Toc60140447" w:history="1">
            <w:r w:rsidR="000429CF" w:rsidRPr="00FA5568">
              <w:rPr>
                <w:rStyle w:val="Hypertextovodkaz"/>
              </w:rPr>
              <w:t>Závěr</w:t>
            </w:r>
            <w:r w:rsidR="000429CF">
              <w:rPr>
                <w:webHidden/>
              </w:rPr>
              <w:tab/>
            </w:r>
            <w:r w:rsidR="000429CF">
              <w:rPr>
                <w:webHidden/>
              </w:rPr>
              <w:fldChar w:fldCharType="begin"/>
            </w:r>
            <w:r w:rsidR="000429CF">
              <w:rPr>
                <w:webHidden/>
              </w:rPr>
              <w:instrText xml:space="preserve"> PAGEREF _Toc60140447 \h </w:instrText>
            </w:r>
            <w:r w:rsidR="000429CF">
              <w:rPr>
                <w:webHidden/>
              </w:rPr>
            </w:r>
            <w:r w:rsidR="000429CF">
              <w:rPr>
                <w:webHidden/>
              </w:rPr>
              <w:fldChar w:fldCharType="separate"/>
            </w:r>
            <w:r w:rsidR="000429CF">
              <w:rPr>
                <w:webHidden/>
              </w:rPr>
              <w:t>18</w:t>
            </w:r>
            <w:r w:rsidR="000429CF">
              <w:rPr>
                <w:webHidden/>
              </w:rPr>
              <w:fldChar w:fldCharType="end"/>
            </w:r>
          </w:hyperlink>
        </w:p>
        <w:p w14:paraId="7628418F" w14:textId="2B497100" w:rsidR="000429CF" w:rsidRDefault="00B771C1">
          <w:pPr>
            <w:pStyle w:val="Obsah1"/>
            <w:rPr>
              <w:rFonts w:asciiTheme="minorHAnsi" w:eastAsiaTheme="minorEastAsia" w:hAnsiTheme="minorHAnsi" w:cstheme="minorBidi"/>
              <w:b w:val="0"/>
              <w:bCs w:val="0"/>
              <w:caps w:val="0"/>
              <w:sz w:val="22"/>
              <w:szCs w:val="22"/>
            </w:rPr>
          </w:pPr>
          <w:hyperlink w:anchor="_Toc60140448" w:history="1">
            <w:r w:rsidR="000429CF" w:rsidRPr="00FA5568">
              <w:rPr>
                <w:rStyle w:val="Hypertextovodkaz"/>
              </w:rPr>
              <w:t>Seznam použitýCH INFORMAČNÍCH ZDROJů</w:t>
            </w:r>
            <w:r w:rsidR="000429CF">
              <w:rPr>
                <w:webHidden/>
              </w:rPr>
              <w:tab/>
            </w:r>
            <w:r w:rsidR="000429CF">
              <w:rPr>
                <w:webHidden/>
              </w:rPr>
              <w:fldChar w:fldCharType="begin"/>
            </w:r>
            <w:r w:rsidR="000429CF">
              <w:rPr>
                <w:webHidden/>
              </w:rPr>
              <w:instrText xml:space="preserve"> PAGEREF _Toc60140448 \h </w:instrText>
            </w:r>
            <w:r w:rsidR="000429CF">
              <w:rPr>
                <w:webHidden/>
              </w:rPr>
            </w:r>
            <w:r w:rsidR="000429CF">
              <w:rPr>
                <w:webHidden/>
              </w:rPr>
              <w:fldChar w:fldCharType="separate"/>
            </w:r>
            <w:r w:rsidR="000429CF">
              <w:rPr>
                <w:webHidden/>
              </w:rPr>
              <w:t>19</w:t>
            </w:r>
            <w:r w:rsidR="000429CF">
              <w:rPr>
                <w:webHidden/>
              </w:rPr>
              <w:fldChar w:fldCharType="end"/>
            </w:r>
          </w:hyperlink>
        </w:p>
        <w:p w14:paraId="01680BC1" w14:textId="5F6AB22A" w:rsidR="000429CF" w:rsidRDefault="00B771C1">
          <w:pPr>
            <w:pStyle w:val="Obsah1"/>
            <w:rPr>
              <w:rFonts w:asciiTheme="minorHAnsi" w:eastAsiaTheme="minorEastAsia" w:hAnsiTheme="minorHAnsi" w:cstheme="minorBidi"/>
              <w:b w:val="0"/>
              <w:bCs w:val="0"/>
              <w:caps w:val="0"/>
              <w:sz w:val="22"/>
              <w:szCs w:val="22"/>
            </w:rPr>
          </w:pPr>
          <w:hyperlink w:anchor="_Toc60140449" w:history="1">
            <w:r w:rsidR="000429CF" w:rsidRPr="00FA5568">
              <w:rPr>
                <w:rStyle w:val="Hypertextovodkaz"/>
              </w:rPr>
              <w:t>Seznam příloh</w:t>
            </w:r>
            <w:r w:rsidR="000429CF">
              <w:rPr>
                <w:webHidden/>
              </w:rPr>
              <w:tab/>
            </w:r>
            <w:r w:rsidR="000429CF">
              <w:rPr>
                <w:webHidden/>
              </w:rPr>
              <w:fldChar w:fldCharType="begin"/>
            </w:r>
            <w:r w:rsidR="000429CF">
              <w:rPr>
                <w:webHidden/>
              </w:rPr>
              <w:instrText xml:space="preserve"> PAGEREF _Toc60140449 \h </w:instrText>
            </w:r>
            <w:r w:rsidR="000429CF">
              <w:rPr>
                <w:webHidden/>
              </w:rPr>
            </w:r>
            <w:r w:rsidR="000429CF">
              <w:rPr>
                <w:webHidden/>
              </w:rPr>
              <w:fldChar w:fldCharType="separate"/>
            </w:r>
            <w:r w:rsidR="000429CF">
              <w:rPr>
                <w:webHidden/>
              </w:rPr>
              <w:t>20</w:t>
            </w:r>
            <w:r w:rsidR="000429CF">
              <w:rPr>
                <w:webHidden/>
              </w:rPr>
              <w:fldChar w:fldCharType="end"/>
            </w:r>
          </w:hyperlink>
        </w:p>
        <w:p w14:paraId="2A167AE9" w14:textId="1B41CEA6" w:rsidR="000429CF" w:rsidRDefault="000429CF">
          <w:r>
            <w:rPr>
              <w:b/>
              <w:bCs/>
            </w:rPr>
            <w:fldChar w:fldCharType="end"/>
          </w:r>
        </w:p>
      </w:sdtContent>
    </w:sdt>
    <w:p w14:paraId="09B673A1" w14:textId="32A8E4ED" w:rsidR="00736FF4" w:rsidRDefault="00736FF4" w:rsidP="000429CF">
      <w:pPr>
        <w:pStyle w:val="Nadpisobsahu"/>
      </w:pPr>
    </w:p>
    <w:p w14:paraId="62321988" w14:textId="77777777" w:rsidR="00A97920" w:rsidRPr="00A97920" w:rsidRDefault="00A97920" w:rsidP="00A97920"/>
    <w:p w14:paraId="6AF3A7B6" w14:textId="77777777" w:rsidR="00F03DA6" w:rsidRDefault="00F03DA6" w:rsidP="006060FE">
      <w:pPr>
        <w:pStyle w:val="Obsah2"/>
        <w:rPr>
          <w:rFonts w:ascii="Calibri" w:hAnsi="Calibri"/>
          <w:b w:val="0"/>
          <w:caps w:val="0"/>
          <w:sz w:val="22"/>
          <w:szCs w:val="22"/>
        </w:rPr>
      </w:pPr>
    </w:p>
    <w:p w14:paraId="2E374C25" w14:textId="7C628776" w:rsidR="006060FE" w:rsidRPr="006060FE" w:rsidRDefault="006060FE" w:rsidP="006060FE">
      <w:pPr>
        <w:sectPr w:rsidR="006060FE" w:rsidRPr="006060FE">
          <w:type w:val="continuous"/>
          <w:pgSz w:w="11907" w:h="16840" w:code="9"/>
          <w:pgMar w:top="1701" w:right="1134" w:bottom="1134" w:left="1134" w:header="851" w:footer="709" w:gutter="851"/>
          <w:pgNumType w:start="1"/>
          <w:cols w:space="708"/>
          <w:titlePg/>
        </w:sectPr>
      </w:pPr>
    </w:p>
    <w:p w14:paraId="1A70F96A" w14:textId="3F87FE8C" w:rsidR="00756E7C" w:rsidRDefault="00756E7C" w:rsidP="00756E7C">
      <w:pPr>
        <w:pStyle w:val="Nadpis"/>
      </w:pPr>
      <w:bookmarkStart w:id="31" w:name="_Toc370246085"/>
      <w:bookmarkStart w:id="32" w:name="_Toc60075287"/>
      <w:bookmarkStart w:id="33" w:name="_Toc60140409"/>
      <w:r>
        <w:lastRenderedPageBreak/>
        <w:t>Úvod</w:t>
      </w:r>
      <w:bookmarkEnd w:id="31"/>
      <w:bookmarkEnd w:id="32"/>
      <w:bookmarkEnd w:id="33"/>
    </w:p>
    <w:p w14:paraId="5F3D0EEF" w14:textId="41F1A6E1" w:rsidR="004B12C2" w:rsidRDefault="004B12C2" w:rsidP="004B12C2">
      <w:r>
        <w:t>Téma tohoto projektu jsem si vybral z osobní zkušenosti, protože má sestra sama provozuje malý e-sho</w:t>
      </w:r>
      <w:r w:rsidR="00C6364F">
        <w:t>p</w:t>
      </w:r>
      <w:r w:rsidR="004851E2">
        <w:t xml:space="preserve"> </w:t>
      </w:r>
      <w:r>
        <w:t>přes systém Shopte</w:t>
      </w:r>
      <w:r w:rsidR="004851E2">
        <w:t>t. J</w:t>
      </w:r>
      <w:r>
        <w:t xml:space="preserve">elikož jsem jí v minulosti již </w:t>
      </w:r>
      <w:r w:rsidR="00781BB7">
        <w:t>pomáhal upravovat její e-shop,</w:t>
      </w:r>
      <w:r w:rsidR="005808CC">
        <w:t xml:space="preserve"> napadlo </w:t>
      </w:r>
      <w:r w:rsidR="00781BB7">
        <w:t xml:space="preserve">mě, že bych si sám chtěl něco podobného vyzkoušet. Je totiž spousta malých podnikatelů, kteří potřebují své produkty a služby, obzvlášť v této době zasažené </w:t>
      </w:r>
      <w:proofErr w:type="spellStart"/>
      <w:r w:rsidR="00781BB7">
        <w:t>koronavirem</w:t>
      </w:r>
      <w:proofErr w:type="spellEnd"/>
      <w:r w:rsidR="005808CC">
        <w:t xml:space="preserve">, </w:t>
      </w:r>
      <w:r w:rsidR="003F0606">
        <w:t>nabízet</w:t>
      </w:r>
      <w:r w:rsidR="00781BB7">
        <w:t xml:space="preserve"> přes internet.</w:t>
      </w:r>
    </w:p>
    <w:p w14:paraId="25E990E0" w14:textId="59230277" w:rsidR="00781BB7" w:rsidRDefault="00781BB7" w:rsidP="004B12C2">
      <w:r>
        <w:t xml:space="preserve">Jelikož už v dnešní době existuje spousta řešení e-shopů, </w:t>
      </w:r>
      <w:r w:rsidR="001F2588">
        <w:t>například</w:t>
      </w:r>
      <w:r>
        <w:t xml:space="preserve"> Shoptet, </w:t>
      </w:r>
      <w:proofErr w:type="spellStart"/>
      <w:r>
        <w:t>Wix</w:t>
      </w:r>
      <w:proofErr w:type="spellEnd"/>
      <w:r>
        <w:t xml:space="preserve">, </w:t>
      </w:r>
      <w:proofErr w:type="spellStart"/>
      <w:r>
        <w:t>Shopify</w:t>
      </w:r>
      <w:proofErr w:type="spellEnd"/>
      <w:r>
        <w:t xml:space="preserve"> a mnoho dalších, kter</w:t>
      </w:r>
      <w:r w:rsidR="00EA47FF">
        <w:t>á</w:t>
      </w:r>
      <w:r>
        <w:t xml:space="preserve"> nabí</w:t>
      </w:r>
      <w:r w:rsidR="004F345E">
        <w:t>z</w:t>
      </w:r>
      <w:r>
        <w:t>í komplexní a snadn</w:t>
      </w:r>
      <w:r w:rsidR="00D96AB4">
        <w:t>é</w:t>
      </w:r>
      <w:r>
        <w:t xml:space="preserve"> řešení internetového obchod</w:t>
      </w:r>
      <w:r w:rsidR="006D2F04">
        <w:t>u, r</w:t>
      </w:r>
      <w:r>
        <w:t xml:space="preserve">ozhodl jsem se porovnat </w:t>
      </w:r>
      <w:r w:rsidR="004F345E">
        <w:t xml:space="preserve">jejich </w:t>
      </w:r>
      <w:r>
        <w:t>výhody a nevýhody</w:t>
      </w:r>
      <w:r w:rsidR="00E0384D">
        <w:t xml:space="preserve"> </w:t>
      </w:r>
      <w:r w:rsidR="00F626AD">
        <w:t xml:space="preserve">se </w:t>
      </w:r>
      <w:r w:rsidR="00202868">
        <w:t>způsobem vlastního řešení pomocí Wordpress.</w:t>
      </w:r>
    </w:p>
    <w:p w14:paraId="45F4BADA" w14:textId="18E40647" w:rsidR="00202868" w:rsidRDefault="00202868" w:rsidP="004B12C2">
      <w:r>
        <w:t xml:space="preserve">Hlavním cílem projektu </w:t>
      </w:r>
      <w:r w:rsidR="003F0606">
        <w:t>byly</w:t>
      </w:r>
      <w:r>
        <w:t xml:space="preserve"> tedy dv</w:t>
      </w:r>
      <w:r w:rsidR="003F0606">
        <w:t>ě</w:t>
      </w:r>
      <w:r>
        <w:t xml:space="preserve"> funkční internetové </w:t>
      </w:r>
      <w:r w:rsidR="003F0606">
        <w:t>stránky</w:t>
      </w:r>
      <w:r>
        <w:t>, ka</w:t>
      </w:r>
      <w:r w:rsidR="003F0606">
        <w:t>ždá</w:t>
      </w:r>
      <w:r>
        <w:t xml:space="preserve"> vytvořen</w:t>
      </w:r>
      <w:r w:rsidR="00506981">
        <w:t>a</w:t>
      </w:r>
      <w:r>
        <w:t xml:space="preserve"> jiným způsobem.</w:t>
      </w:r>
      <w:r w:rsidR="003F0606">
        <w:t xml:space="preserve"> Obě splňují základní požadavky, kterými jsou funkce e-shopu, responzivní design (zobrazování na různých zařízeních korektně), možnost</w:t>
      </w:r>
      <w:r w:rsidR="007D304B">
        <w:t xml:space="preserve"> jednoduchého</w:t>
      </w:r>
      <w:r w:rsidR="003F0606">
        <w:t xml:space="preserve"> přidávání dalších produktů, proti virová </w:t>
      </w:r>
      <w:r w:rsidR="008D3664">
        <w:t xml:space="preserve">ochrana </w:t>
      </w:r>
      <w:r w:rsidR="003F0606">
        <w:t xml:space="preserve">a proti spamová ochrana. </w:t>
      </w:r>
    </w:p>
    <w:p w14:paraId="13871A1A" w14:textId="16589BBD" w:rsidR="007D304B" w:rsidRPr="004B12C2" w:rsidRDefault="007D304B" w:rsidP="004B12C2">
      <w:r>
        <w:t>V této dokumentaci popisuji vytvoření obou internetových obchodů, využité technologie i problémy</w:t>
      </w:r>
      <w:r w:rsidR="00D2236A">
        <w:t>,</w:t>
      </w:r>
      <w:r>
        <w:t xml:space="preserve"> se kterými jsem se potýkal. Další kapitolou je jejich porovnání, popřípadě doporučení, kdy a které řešení použít.</w:t>
      </w:r>
    </w:p>
    <w:p w14:paraId="17918A3C" w14:textId="5A1831E6" w:rsidR="00D04AE6" w:rsidRPr="000F5ED1" w:rsidRDefault="0059757B" w:rsidP="000F5ED1">
      <w:pPr>
        <w:pStyle w:val="Nadpis1"/>
      </w:pPr>
      <w:bookmarkStart w:id="34" w:name="_Toc60075288"/>
      <w:bookmarkStart w:id="35" w:name="_Toc60140410"/>
      <w:r>
        <w:lastRenderedPageBreak/>
        <w:t>Internetový obchod</w:t>
      </w:r>
      <w:bookmarkEnd w:id="34"/>
      <w:bookmarkEnd w:id="35"/>
    </w:p>
    <w:p w14:paraId="351B493A" w14:textId="77777777" w:rsidR="0059757B" w:rsidRPr="0059757B" w:rsidRDefault="0059757B" w:rsidP="0059757B">
      <w:r w:rsidRPr="0059757B">
        <w:t>Internetový obchod slouží k nabídce a vyhledání zboží (služeb) s možností si je objednat, dále k příjmu takových objednávek od zákazníků, zprostředkování a evidence plateb a poskytování dalších informací o výrobcích či řešení reklamací.</w:t>
      </w:r>
    </w:p>
    <w:p w14:paraId="72D50EEF" w14:textId="77777777" w:rsidR="0059757B" w:rsidRPr="0059757B" w:rsidRDefault="00B771C1" w:rsidP="0059757B">
      <w:hyperlink r:id="rId11" w:tooltip="Internetové obchodování" w:history="1">
        <w:r w:rsidR="0059757B" w:rsidRPr="0059757B">
          <w:rPr>
            <w:rStyle w:val="Hypertextovodkaz"/>
          </w:rPr>
          <w:t>Internetové obchodování</w:t>
        </w:r>
      </w:hyperlink>
      <w:r w:rsidR="0059757B" w:rsidRPr="0059757B">
        <w:t> je </w:t>
      </w:r>
      <w:hyperlink r:id="rId12" w:tooltip="Proces" w:history="1">
        <w:r w:rsidR="0059757B" w:rsidRPr="0059757B">
          <w:rPr>
            <w:rStyle w:val="Hypertextovodkaz"/>
          </w:rPr>
          <w:t>proces</w:t>
        </w:r>
      </w:hyperlink>
      <w:r w:rsidR="0059757B" w:rsidRPr="0059757B">
        <w:t>, kterým prochází zákazník nakupující zboží nebo služby na internetu.</w:t>
      </w:r>
    </w:p>
    <w:p w14:paraId="72AAD0FF" w14:textId="77777777" w:rsidR="0059757B" w:rsidRPr="0059757B" w:rsidRDefault="0059757B" w:rsidP="0059757B">
      <w:r w:rsidRPr="0059757B">
        <w:t>Obchod je v drtivé většině případů realizován jako sada </w:t>
      </w:r>
      <w:hyperlink r:id="rId13" w:tooltip="Skript (program)" w:history="1">
        <w:r w:rsidRPr="0059757B">
          <w:rPr>
            <w:rStyle w:val="Hypertextovodkaz"/>
          </w:rPr>
          <w:t>skriptů</w:t>
        </w:r>
      </w:hyperlink>
      <w:r w:rsidRPr="0059757B">
        <w:t>, který spolupracuje s </w:t>
      </w:r>
      <w:hyperlink r:id="rId14" w:tooltip="Databáze" w:history="1">
        <w:r w:rsidRPr="0059757B">
          <w:rPr>
            <w:rStyle w:val="Hypertextovodkaz"/>
          </w:rPr>
          <w:t>databází</w:t>
        </w:r>
      </w:hyperlink>
      <w:r w:rsidRPr="0059757B">
        <w:t>, v níž má detaily o zboží (službách) uloženy – v podstatě se snaží ulehčit co nejvíce práci administrátorovi elektronického obchodu v evidenci nabízeného zboží, úpravě cen a skladových zásob a ostatní agendou s tím spojenou.</w:t>
      </w:r>
    </w:p>
    <w:p w14:paraId="1E20AF50" w14:textId="144D1F95" w:rsidR="0059757B" w:rsidRDefault="0059757B" w:rsidP="0059757B">
      <w:r w:rsidRPr="0059757B">
        <w:t>Sofistikovanější obchody dokáží spolupracovat s ekonomickým, </w:t>
      </w:r>
      <w:hyperlink r:id="rId15" w:tooltip="Logistika" w:history="1">
        <w:r w:rsidRPr="0059757B">
          <w:rPr>
            <w:rStyle w:val="Hypertextovodkaz"/>
          </w:rPr>
          <w:t>logistickým</w:t>
        </w:r>
      </w:hyperlink>
      <w:r w:rsidRPr="0059757B">
        <w:t>, </w:t>
      </w:r>
      <w:hyperlink r:id="rId16" w:tooltip="Účetnictví" w:history="1">
        <w:r w:rsidRPr="0059757B">
          <w:rPr>
            <w:rStyle w:val="Hypertextovodkaz"/>
          </w:rPr>
          <w:t>účetnickým</w:t>
        </w:r>
      </w:hyperlink>
      <w:r w:rsidRPr="0059757B">
        <w:t> či jiným softwarem, který daná firma používá (většinou pomocí datových souborů v dohodnutém formátu). Mezi pokročilé služby patří generování datových souborů pro servery, které je agregují, např. </w:t>
      </w:r>
      <w:hyperlink r:id="rId17" w:tooltip="Srovnávač zboží" w:history="1">
        <w:r w:rsidRPr="0059757B">
          <w:rPr>
            <w:rStyle w:val="Hypertextovodkaz"/>
          </w:rPr>
          <w:t>srovnávače zboží</w:t>
        </w:r>
      </w:hyperlink>
      <w:r w:rsidRPr="0059757B">
        <w:t>. Dále možnosti platit internetovou kartou, elektronickou peněženkou nebo platebním systémem. U těch nejpokročilejších internetových lze sledovat nákupní tendence a profily chování zákazníků. Statistika návštěvnosti představuje již standardní funkci. Pokročilejší měření umožňuje analytické nástroj </w:t>
      </w:r>
      <w:hyperlink r:id="rId18" w:tooltip="Google Analytics" w:history="1">
        <w:r w:rsidRPr="0059757B">
          <w:rPr>
            <w:rStyle w:val="Hypertextovodkaz"/>
          </w:rPr>
          <w:t xml:space="preserve">Google </w:t>
        </w:r>
        <w:proofErr w:type="spellStart"/>
        <w:r w:rsidRPr="0059757B">
          <w:rPr>
            <w:rStyle w:val="Hypertextovodkaz"/>
          </w:rPr>
          <w:t>Analytics</w:t>
        </w:r>
        <w:proofErr w:type="spellEnd"/>
      </w:hyperlink>
      <w:r w:rsidRPr="0059757B">
        <w:t>.</w:t>
      </w:r>
    </w:p>
    <w:p w14:paraId="6DC15145" w14:textId="7880BD0A" w:rsidR="00AC7CAC" w:rsidRDefault="00AC7CAC" w:rsidP="00AC7CAC">
      <w:pPr>
        <w:pStyle w:val="Nadpis2"/>
      </w:pPr>
      <w:bookmarkStart w:id="36" w:name="_Toc60075289"/>
      <w:bookmarkStart w:id="37" w:name="_Toc60140411"/>
      <w:r>
        <w:t>Optimalizace pro vyhledávače</w:t>
      </w:r>
      <w:bookmarkEnd w:id="36"/>
      <w:bookmarkEnd w:id="37"/>
    </w:p>
    <w:p w14:paraId="7DE12755" w14:textId="46E271B5" w:rsidR="00AC7CAC" w:rsidRPr="00AC7CAC" w:rsidRDefault="00B771C1" w:rsidP="00AC7CAC">
      <w:pPr>
        <w:ind w:left="709"/>
      </w:pPr>
      <w:hyperlink r:id="rId19" w:tooltip="Optimalizace pro vyhledávače" w:history="1">
        <w:r w:rsidR="00AC7CAC" w:rsidRPr="00AC7CAC">
          <w:rPr>
            <w:rStyle w:val="Hypertextovodkaz"/>
          </w:rPr>
          <w:t>Optimalizace pro vyhledávače</w:t>
        </w:r>
      </w:hyperlink>
      <w:r w:rsidR="00AC7CAC" w:rsidRPr="00AC7CAC">
        <w:t>, tzv. SEO (</w:t>
      </w:r>
      <w:proofErr w:type="spellStart"/>
      <w:r w:rsidR="00AC7CAC" w:rsidRPr="00AC7CAC">
        <w:t>Search</w:t>
      </w:r>
      <w:proofErr w:type="spellEnd"/>
      <w:r w:rsidR="00AC7CAC" w:rsidRPr="00AC7CAC">
        <w:t xml:space="preserve"> </w:t>
      </w:r>
      <w:proofErr w:type="spellStart"/>
      <w:r w:rsidR="00AC7CAC" w:rsidRPr="00AC7CAC">
        <w:t>Engine</w:t>
      </w:r>
      <w:proofErr w:type="spellEnd"/>
      <w:r w:rsidR="00AC7CAC" w:rsidRPr="00AC7CAC">
        <w:t xml:space="preserve"> </w:t>
      </w:r>
      <w:proofErr w:type="spellStart"/>
      <w:proofErr w:type="gramStart"/>
      <w:r w:rsidR="00AC7CAC" w:rsidRPr="00AC7CAC">
        <w:t>Optimization</w:t>
      </w:r>
      <w:proofErr w:type="spellEnd"/>
      <w:r w:rsidR="00AC7CAC" w:rsidRPr="00AC7CAC">
        <w:t>)  je</w:t>
      </w:r>
      <w:proofErr w:type="gramEnd"/>
      <w:r w:rsidR="00AC7CAC" w:rsidRPr="00AC7CAC">
        <w:t xml:space="preserve"> způsob, kterým lze zajistit, aby se webové stránky nacházely ve výsledcích vyhledávačů, a to v případě, že web obsahuje klíčová slova, která lidé do vyhledávačů zadávají. Uvádí se, že existuje až 200 SEO faktorů. Mezi stěžejní patří titulek stránky, hlavní nadpis stránky, klíčová slova na stránce, klíčová slova v odkazech, zpětné odkazy, indexace stránky.</w:t>
      </w:r>
    </w:p>
    <w:p w14:paraId="508E9A25" w14:textId="51DB2AD0" w:rsidR="00CC58EB" w:rsidRDefault="00CC58EB" w:rsidP="00CC58EB">
      <w:pPr>
        <w:pStyle w:val="Nadpis2"/>
      </w:pPr>
      <w:bookmarkStart w:id="38" w:name="_Toc60075290"/>
      <w:bookmarkStart w:id="39" w:name="_Toc60140412"/>
      <w:r>
        <w:t>Řešení internetových obchodů</w:t>
      </w:r>
      <w:bookmarkEnd w:id="38"/>
      <w:bookmarkEnd w:id="39"/>
    </w:p>
    <w:p w14:paraId="60063DBC" w14:textId="720DFD4B" w:rsidR="00CC58EB" w:rsidRDefault="00CC58EB" w:rsidP="00CC58EB">
      <w:pPr>
        <w:pStyle w:val="Nadpis3"/>
      </w:pPr>
      <w:r>
        <w:t xml:space="preserve"> </w:t>
      </w:r>
      <w:bookmarkStart w:id="40" w:name="_Toc60075291"/>
      <w:bookmarkStart w:id="41" w:name="_Toc60140413"/>
      <w:r>
        <w:t>Open Source</w:t>
      </w:r>
      <w:bookmarkEnd w:id="40"/>
      <w:bookmarkEnd w:id="41"/>
    </w:p>
    <w:p w14:paraId="1DBB28A0" w14:textId="7213053B" w:rsidR="00CC58EB" w:rsidRDefault="00CC58EB" w:rsidP="00CC58EB">
      <w:pPr>
        <w:ind w:left="709"/>
      </w:pPr>
      <w:r w:rsidRPr="00CC58EB">
        <w:t>Řešení vyvíjené dobrovolníky a nabízené jako </w:t>
      </w:r>
      <w:hyperlink r:id="rId20" w:tooltip="Svobodný software" w:history="1">
        <w:r w:rsidRPr="00CC58EB">
          <w:rPr>
            <w:rStyle w:val="Hypertextovodkaz"/>
          </w:rPr>
          <w:t>svobodný software</w:t>
        </w:r>
      </w:hyperlink>
      <w:r w:rsidRPr="00CC58EB">
        <w:t xml:space="preserve">. Vhodné pro ty, kteří chtějí spustit e-shop s co nejnižšími náklady. Stažení je zdarma. Bezplatně jsou </w:t>
      </w:r>
      <w:r w:rsidRPr="00CC58EB">
        <w:lastRenderedPageBreak/>
        <w:t xml:space="preserve">nabízeny i některé moduly či pluginy. Na druhou stránku rozvoj Open Source vyžaduje schopného programátora a pokročilejší funkcionality se vždy platí. Mezi další plusy patří velký výběr šablon a možnost doprogramování úprav na míru. Jako omezení se považuje vyšší cena případných úprav, náročná údržba, </w:t>
      </w:r>
      <w:proofErr w:type="spellStart"/>
      <w:r w:rsidRPr="00CC58EB">
        <w:t>kolisající</w:t>
      </w:r>
      <w:proofErr w:type="spellEnd"/>
      <w:r w:rsidRPr="00CC58EB">
        <w:t xml:space="preserve"> kvalita </w:t>
      </w:r>
      <w:hyperlink r:id="rId21" w:tooltip="Otevřený kod (stránka neexistuje)" w:history="1">
        <w:r w:rsidRPr="00CC58EB">
          <w:rPr>
            <w:rStyle w:val="Hypertextovodkaz"/>
          </w:rPr>
          <w:t>otevřeného kódu</w:t>
        </w:r>
      </w:hyperlink>
      <w:r w:rsidRPr="00CC58EB">
        <w:t xml:space="preserve"> a možnost jeho prolomení. Příklady tohoto řešení zastupuje </w:t>
      </w:r>
      <w:proofErr w:type="spellStart"/>
      <w:r w:rsidRPr="00CC58EB">
        <w:t>PrestaShop</w:t>
      </w:r>
      <w:proofErr w:type="spellEnd"/>
      <w:r w:rsidRPr="00CC58EB">
        <w:t>, </w:t>
      </w:r>
      <w:proofErr w:type="spellStart"/>
      <w:r w:rsidR="00B771C1">
        <w:fldChar w:fldCharType="begin"/>
      </w:r>
      <w:r w:rsidR="00B771C1">
        <w:instrText xml:space="preserve"> HYPERLINK "https://cs.wikipedia.org/w/index.php?title=OpenCart&amp;action=edit&amp;redlink=1" \o "OpenCart (stránka neexistuje)" </w:instrText>
      </w:r>
      <w:r w:rsidR="00B771C1">
        <w:fldChar w:fldCharType="separate"/>
      </w:r>
      <w:r w:rsidRPr="00CC58EB">
        <w:rPr>
          <w:rStyle w:val="Hypertextovodkaz"/>
        </w:rPr>
        <w:t>OpenCart</w:t>
      </w:r>
      <w:proofErr w:type="spellEnd"/>
      <w:r w:rsidR="00B771C1">
        <w:rPr>
          <w:rStyle w:val="Hypertextovodkaz"/>
        </w:rPr>
        <w:fldChar w:fldCharType="end"/>
      </w:r>
      <w:r w:rsidRPr="00CC58EB">
        <w:t>, </w:t>
      </w:r>
      <w:proofErr w:type="spellStart"/>
      <w:r w:rsidR="00B771C1">
        <w:fldChar w:fldCharType="begin"/>
      </w:r>
      <w:r w:rsidR="00B771C1">
        <w:instrText xml:space="preserve"> HYPERLINK "https://cs.wikipedia.org/w/index.php?title=ZenCart&amp;action=edit&amp;redlink=1" \o "Zen</w:instrText>
      </w:r>
      <w:r w:rsidR="00B771C1">
        <w:instrText xml:space="preserve">Cart (stránka neexistuje)" </w:instrText>
      </w:r>
      <w:r w:rsidR="00B771C1">
        <w:fldChar w:fldCharType="separate"/>
      </w:r>
      <w:r w:rsidRPr="00CC58EB">
        <w:rPr>
          <w:rStyle w:val="Hypertextovodkaz"/>
        </w:rPr>
        <w:t>ZenCart</w:t>
      </w:r>
      <w:proofErr w:type="spellEnd"/>
      <w:r w:rsidR="00B771C1">
        <w:rPr>
          <w:rStyle w:val="Hypertextovodkaz"/>
        </w:rPr>
        <w:fldChar w:fldCharType="end"/>
      </w:r>
      <w:r w:rsidRPr="00CC58EB">
        <w:t> nebo </w:t>
      </w:r>
      <w:proofErr w:type="spellStart"/>
      <w:r w:rsidR="00B771C1">
        <w:fldChar w:fldCharType="begin"/>
      </w:r>
      <w:r w:rsidR="00B771C1">
        <w:instrText xml:space="preserve"> HYPERLINK "https://cs.wikipedia.org/wiki/Joomla!" \o "Joomla!" </w:instrText>
      </w:r>
      <w:r w:rsidR="00B771C1">
        <w:fldChar w:fldCharType="separate"/>
      </w:r>
      <w:r w:rsidRPr="00CC58EB">
        <w:rPr>
          <w:rStyle w:val="Hypertextovodkaz"/>
        </w:rPr>
        <w:t>Joomla</w:t>
      </w:r>
      <w:proofErr w:type="spellEnd"/>
      <w:r w:rsidR="00B771C1">
        <w:rPr>
          <w:rStyle w:val="Hypertextovodkaz"/>
        </w:rPr>
        <w:fldChar w:fldCharType="end"/>
      </w:r>
      <w:r w:rsidRPr="00CC58EB">
        <w:t>.</w:t>
      </w:r>
    </w:p>
    <w:p w14:paraId="5EBC9E98" w14:textId="257BC8C7" w:rsidR="00CC58EB" w:rsidRDefault="00CC58EB" w:rsidP="00CC58EB">
      <w:pPr>
        <w:pStyle w:val="Nadpis3"/>
      </w:pPr>
      <w:r>
        <w:t xml:space="preserve"> </w:t>
      </w:r>
      <w:bookmarkStart w:id="42" w:name="_Toc60075292"/>
      <w:bookmarkStart w:id="43" w:name="_Toc60140414"/>
      <w:r>
        <w:t>Pronájem e-shopu</w:t>
      </w:r>
      <w:bookmarkEnd w:id="42"/>
      <w:bookmarkEnd w:id="43"/>
    </w:p>
    <w:p w14:paraId="18D22E12" w14:textId="2C5BC3DE" w:rsidR="00AC7CAC" w:rsidRDefault="00AC7CAC" w:rsidP="00AC7CAC">
      <w:pPr>
        <w:ind w:left="709"/>
      </w:pPr>
      <w:r w:rsidRPr="00AC7CAC">
        <w:t>Pro menší internetový obchod s běžnými funkcionalitami a standardním informačním, účetním i skladovým systémem je vhodným řešením tzv. pronájem. Výhoda spočívá v rychlosti spuštění, které se pohybuje i v řádech dnů, dále zpravidla jednoduchá </w:t>
      </w:r>
      <w:hyperlink r:id="rId22" w:tooltip="Systém pro správu obsahu" w:history="1">
        <w:r w:rsidRPr="00AC7CAC">
          <w:rPr>
            <w:rStyle w:val="Hypertextovodkaz"/>
          </w:rPr>
          <w:t>CMS administrace</w:t>
        </w:r>
      </w:hyperlink>
      <w:r w:rsidRPr="00AC7CAC">
        <w:t xml:space="preserve"> či levnější cena pronájmu ve stovkách, maximálně jednotkách tisíc měsíčně. Poskytovatelé nabízejí i zákaznickou podporu. Omezení pronájmu typicky spočívají v </w:t>
      </w:r>
      <w:proofErr w:type="gramStart"/>
      <w:r w:rsidRPr="00AC7CAC">
        <w:t>limitaci</w:t>
      </w:r>
      <w:proofErr w:type="gramEnd"/>
      <w:r w:rsidRPr="00AC7CAC">
        <w:t xml:space="preserve"> co se týče nadstandardní funkčnosti, úpravy mohou probíhat jen dle možností daného systému. K dispozici jsou různé moduly i </w:t>
      </w:r>
      <w:hyperlink r:id="rId23" w:tooltip="Plugin" w:history="1">
        <w:r w:rsidRPr="00AC7CAC">
          <w:rPr>
            <w:rStyle w:val="Hypertextovodkaz"/>
          </w:rPr>
          <w:t>pluginy</w:t>
        </w:r>
      </w:hyperlink>
      <w:r w:rsidRPr="00AC7CAC">
        <w:t>, jsou však zpoplatněny. Jako minus se považuje i typická šablonovitost, kdy internetové obchody na téže platformě vypadají obdobně.</w:t>
      </w:r>
    </w:p>
    <w:p w14:paraId="5775DC76" w14:textId="51F30B8D" w:rsidR="00AC7CAC" w:rsidRDefault="00AC7CAC" w:rsidP="00AC7CAC">
      <w:pPr>
        <w:pStyle w:val="Nadpis3"/>
      </w:pPr>
      <w:r>
        <w:t xml:space="preserve"> </w:t>
      </w:r>
      <w:bookmarkStart w:id="44" w:name="_Toc60075293"/>
      <w:bookmarkStart w:id="45" w:name="_Toc60140415"/>
      <w:r>
        <w:t>Odkup licence</w:t>
      </w:r>
      <w:bookmarkEnd w:id="44"/>
      <w:bookmarkEnd w:id="45"/>
    </w:p>
    <w:p w14:paraId="740EFAF5" w14:textId="69D6AFFD" w:rsidR="00AC7CAC" w:rsidRDefault="00AC7CAC" w:rsidP="00AC7CAC">
      <w:pPr>
        <w:ind w:left="709"/>
      </w:pPr>
      <w:r w:rsidRPr="00AC7CAC">
        <w:t>Standardně funguje tak, že si zájemce o e-shop odkoupí od poskytovatele hotový základ. Na něm následně staví své řešení, kterému lze doprogramovat libovolné funkcionality na míru. Na rozdíl od pronájmu se tedy jednou uhradí tzv. jádro a neplatí se další měsíční poplatky za provoz. Je třeba ale počítat s náklady za </w:t>
      </w:r>
      <w:hyperlink r:id="rId24" w:tooltip="Vývojář" w:history="1">
        <w:r w:rsidRPr="00AC7CAC">
          <w:rPr>
            <w:rStyle w:val="Hypertextovodkaz"/>
          </w:rPr>
          <w:t>vývojáře</w:t>
        </w:r>
      </w:hyperlink>
      <w:r w:rsidRPr="00AC7CAC">
        <w:t>, který řešení rozvíjí. Licence je bez omezení, e-shop tedy není limitovaným počtem zboží ani specifickými požadavky na fungování. Takový obchod lze provozovat na samostatném </w:t>
      </w:r>
      <w:hyperlink r:id="rId25" w:tooltip="Server" w:history="1">
        <w:r w:rsidRPr="00AC7CAC">
          <w:rPr>
            <w:rStyle w:val="Hypertextovodkaz"/>
          </w:rPr>
          <w:t>serveru</w:t>
        </w:r>
      </w:hyperlink>
      <w:r w:rsidRPr="00AC7CAC">
        <w:t>. Příprava a spuštění trvá cca 4 až 8 měsíců. Dodavatelé licencí zpravidla umožňují odkup </w:t>
      </w:r>
      <w:hyperlink r:id="rId26" w:tooltip="Zdrojový kód" w:history="1">
        <w:r w:rsidRPr="00AC7CAC">
          <w:rPr>
            <w:rStyle w:val="Hypertextovodkaz"/>
          </w:rPr>
          <w:t>zdrojového kódu</w:t>
        </w:r>
      </w:hyperlink>
      <w:r w:rsidRPr="00AC7CAC">
        <w:t>, typicky po roce až třech. Pak lze přejít k jiné firmě či vývojářům, kteří se o provoz a rozvoj starají. Pokud dodavatel neposkytuje přístup ke zdrojovému kódu, musí u něj majitel e-shop zůstat. Jedná se o obchodní praktiku zvanou </w:t>
      </w:r>
      <w:hyperlink r:id="rId27" w:tooltip="Proprietární uzamčení" w:history="1">
        <w:r w:rsidRPr="00AC7CAC">
          <w:rPr>
            <w:rStyle w:val="Hypertextovodkaz"/>
          </w:rPr>
          <w:t>uzamčení zákazníka</w:t>
        </w:r>
      </w:hyperlink>
      <w:r w:rsidRPr="00AC7CAC">
        <w:t xml:space="preserve"> (vendor </w:t>
      </w:r>
      <w:proofErr w:type="spellStart"/>
      <w:r w:rsidRPr="00AC7CAC">
        <w:t>lock</w:t>
      </w:r>
      <w:proofErr w:type="spellEnd"/>
      <w:r w:rsidRPr="00AC7CAC">
        <w:t>-in).</w:t>
      </w:r>
    </w:p>
    <w:p w14:paraId="6C2A7637" w14:textId="2D47ABC0" w:rsidR="00AC7CAC" w:rsidRDefault="00AC7CAC" w:rsidP="00AC7CAC">
      <w:pPr>
        <w:pStyle w:val="Nadpis3"/>
      </w:pPr>
      <w:r>
        <w:lastRenderedPageBreak/>
        <w:t xml:space="preserve"> </w:t>
      </w:r>
      <w:bookmarkStart w:id="46" w:name="_Toc60075294"/>
      <w:bookmarkStart w:id="47" w:name="_Toc60140416"/>
      <w:r>
        <w:t>E-shop na míru</w:t>
      </w:r>
      <w:bookmarkEnd w:id="46"/>
      <w:bookmarkEnd w:id="47"/>
    </w:p>
    <w:p w14:paraId="3194B992" w14:textId="3B78A9CE" w:rsidR="00AC7CAC" w:rsidRPr="00AC7CAC" w:rsidRDefault="00AC7CAC" w:rsidP="00AC7CAC">
      <w:pPr>
        <w:ind w:left="709"/>
      </w:pPr>
      <w:r w:rsidRPr="00AC7CAC">
        <w:t>Zpravidla se jedná o řešení pro velké firmy, dále společnosti vyžadující specifické procesy či nabízejí specifické </w:t>
      </w:r>
      <w:hyperlink r:id="rId28" w:tooltip="Zboží" w:history="1">
        <w:r w:rsidRPr="00AC7CAC">
          <w:rPr>
            <w:rStyle w:val="Hypertextovodkaz"/>
          </w:rPr>
          <w:t>zboží</w:t>
        </w:r>
      </w:hyperlink>
      <w:r w:rsidRPr="00AC7CAC">
        <w:t> či </w:t>
      </w:r>
      <w:hyperlink r:id="rId29" w:tooltip="Služba" w:history="1">
        <w:r w:rsidRPr="00AC7CAC">
          <w:rPr>
            <w:rStyle w:val="Hypertextovodkaz"/>
          </w:rPr>
          <w:t>služby</w:t>
        </w:r>
      </w:hyperlink>
      <w:r w:rsidRPr="00AC7CAC">
        <w:t>, s nimiž běžná šablona nezvládne pracovat. Finanční náklady řešení na míru se pohybují ve vyšších stovkách tisíc až jednotkách milionu. Spuštění e-shopu na míru zpravidla trvá rok až tři. Na vývoji se typicky podílí tým specialistů – </w:t>
      </w:r>
      <w:hyperlink r:id="rId30" w:tooltip="Projektový vedoucí (stránka neexistuje)" w:history="1">
        <w:r w:rsidRPr="00AC7CAC">
          <w:rPr>
            <w:rStyle w:val="Hypertextovodkaz"/>
          </w:rPr>
          <w:t>projektový vedoucí</w:t>
        </w:r>
      </w:hyperlink>
      <w:r w:rsidRPr="00AC7CAC">
        <w:t>, analytik, developer, grafik, </w:t>
      </w:r>
      <w:hyperlink r:id="rId31" w:tooltip="UX designér (stránka neexistuje)" w:history="1">
        <w:r w:rsidRPr="00AC7CAC">
          <w:rPr>
            <w:rStyle w:val="Hypertextovodkaz"/>
          </w:rPr>
          <w:t>UX designér</w:t>
        </w:r>
      </w:hyperlink>
      <w:r w:rsidRPr="00AC7CAC">
        <w:t>, </w:t>
      </w:r>
      <w:hyperlink r:id="rId32" w:tooltip="Programátor" w:history="1">
        <w:r w:rsidRPr="00AC7CAC">
          <w:rPr>
            <w:rStyle w:val="Hypertextovodkaz"/>
          </w:rPr>
          <w:t>programátor</w:t>
        </w:r>
      </w:hyperlink>
      <w:r w:rsidRPr="00AC7CAC">
        <w:t>, </w:t>
      </w:r>
      <w:hyperlink r:id="rId33" w:tooltip="Copywriter" w:history="1">
        <w:r w:rsidRPr="00AC7CAC">
          <w:rPr>
            <w:rStyle w:val="Hypertextovodkaz"/>
          </w:rPr>
          <w:t>copywriter,</w:t>
        </w:r>
      </w:hyperlink>
      <w:r w:rsidRPr="00AC7CAC">
        <w:t> </w:t>
      </w:r>
      <w:hyperlink r:id="rId34" w:tooltip="SEO specialista (stránka neexistuje)" w:history="1">
        <w:r w:rsidRPr="00AC7CAC">
          <w:rPr>
            <w:rStyle w:val="Hypertextovodkaz"/>
          </w:rPr>
          <w:t>SEO specialista</w:t>
        </w:r>
      </w:hyperlink>
      <w:r w:rsidRPr="00AC7CAC">
        <w:t xml:space="preserve">, marketér. E-shop na míru umí vše, co je vyžadováno. Nemá </w:t>
      </w:r>
      <w:r w:rsidR="006060FE" w:rsidRPr="00AC7CAC">
        <w:t>omezení,</w:t>
      </w:r>
      <w:r w:rsidRPr="00AC7CAC">
        <w:t xml:space="preserve"> co se týče vzhledu i funkčnosti. Systém lze libovolně měnit či rozšiřovat. Procesy na pozadí lze také připravit na míru. Typicky se jedná o </w:t>
      </w:r>
      <w:hyperlink r:id="rId35" w:tooltip="Automatizace" w:history="1">
        <w:r w:rsidRPr="00AC7CAC">
          <w:rPr>
            <w:rStyle w:val="Hypertextovodkaz"/>
          </w:rPr>
          <w:t>automatizace</w:t>
        </w:r>
      </w:hyperlink>
      <w:r w:rsidRPr="00AC7CAC">
        <w:t>. Obchod tak zcela může nahradit </w:t>
      </w:r>
      <w:hyperlink r:id="rId36" w:tooltip="ERP-systém" w:history="1">
        <w:r w:rsidRPr="00AC7CAC">
          <w:rPr>
            <w:rStyle w:val="Hypertextovodkaz"/>
          </w:rPr>
          <w:t>ERP systémy</w:t>
        </w:r>
      </w:hyperlink>
      <w:r w:rsidRPr="00AC7CAC">
        <w:t>. Mezi omezení se řadí časová a finanční nákladnost. Dále náročnost na </w:t>
      </w:r>
      <w:hyperlink r:id="rId37" w:tooltip="Lidské zdroje" w:history="1">
        <w:r w:rsidRPr="00AC7CAC">
          <w:rPr>
            <w:rStyle w:val="Hypertextovodkaz"/>
          </w:rPr>
          <w:t>lidské zdroje</w:t>
        </w:r>
      </w:hyperlink>
      <w:r w:rsidRPr="00AC7CAC">
        <w:t>, nutnost tvorby zadání a vedení projektu projektovým manažerem.</w:t>
      </w:r>
    </w:p>
    <w:p w14:paraId="2D00673E" w14:textId="77777777" w:rsidR="00127982" w:rsidRPr="00CC58EB" w:rsidRDefault="00127982" w:rsidP="00127982">
      <w:pPr>
        <w:ind w:left="709"/>
      </w:pPr>
    </w:p>
    <w:p w14:paraId="7761DF89" w14:textId="77777777" w:rsidR="006473E3" w:rsidRPr="006473E3" w:rsidRDefault="006473E3" w:rsidP="006473E3">
      <w:pPr>
        <w:rPr>
          <w:lang w:val="en-US"/>
        </w:rPr>
      </w:pPr>
    </w:p>
    <w:p w14:paraId="6BFBA4E7" w14:textId="4CC256A9" w:rsidR="00D04AE6" w:rsidRDefault="00D04AE6" w:rsidP="00D04AE6"/>
    <w:p w14:paraId="56835F8B" w14:textId="08F542A6" w:rsidR="004942A8" w:rsidRDefault="004942A8" w:rsidP="00D04AE6"/>
    <w:p w14:paraId="440A840A" w14:textId="783D8625" w:rsidR="004942A8" w:rsidRDefault="004942A8" w:rsidP="00D04AE6"/>
    <w:p w14:paraId="6B502902" w14:textId="6CE200A4" w:rsidR="004942A8" w:rsidRDefault="004942A8" w:rsidP="00D04AE6"/>
    <w:p w14:paraId="353F9787" w14:textId="4CE57289" w:rsidR="004942A8" w:rsidRDefault="004942A8" w:rsidP="00D04AE6"/>
    <w:p w14:paraId="1967CDA2" w14:textId="66E68B1F" w:rsidR="004942A8" w:rsidRDefault="004942A8" w:rsidP="00D04AE6"/>
    <w:p w14:paraId="35740406" w14:textId="14058B67" w:rsidR="004942A8" w:rsidRDefault="004942A8" w:rsidP="00D04AE6"/>
    <w:p w14:paraId="33C19D19" w14:textId="781B4018" w:rsidR="004942A8" w:rsidRDefault="004942A8" w:rsidP="00D04AE6"/>
    <w:p w14:paraId="4876C60A" w14:textId="23A34F01" w:rsidR="004942A8" w:rsidRDefault="004942A8" w:rsidP="00D04AE6"/>
    <w:p w14:paraId="4B1AAA96" w14:textId="5247544C" w:rsidR="004942A8" w:rsidRDefault="004942A8" w:rsidP="00D04AE6"/>
    <w:p w14:paraId="1579C8B8" w14:textId="76633EA9" w:rsidR="004942A8" w:rsidRDefault="004942A8" w:rsidP="00D04AE6"/>
    <w:p w14:paraId="5867DD31" w14:textId="43E47736" w:rsidR="004942A8" w:rsidRDefault="004942A8" w:rsidP="00D04AE6"/>
    <w:p w14:paraId="2EBE3599" w14:textId="056CBAA0" w:rsidR="004942A8" w:rsidRDefault="004942A8" w:rsidP="00D04AE6"/>
    <w:p w14:paraId="37405063" w14:textId="22D2F708" w:rsidR="004942A8" w:rsidRDefault="004942A8" w:rsidP="00D04AE6"/>
    <w:p w14:paraId="125BA415" w14:textId="4AE04E3C" w:rsidR="004942A8" w:rsidRDefault="004942A8" w:rsidP="004942A8">
      <w:pPr>
        <w:pStyle w:val="Nadpis1"/>
      </w:pPr>
      <w:r>
        <w:lastRenderedPageBreak/>
        <w:t>Wordpress</w:t>
      </w:r>
    </w:p>
    <w:p w14:paraId="1A261F54" w14:textId="1EC462CA" w:rsidR="004942A8" w:rsidRDefault="004942A8" w:rsidP="004942A8">
      <w:pPr>
        <w:pStyle w:val="Nadpis2"/>
      </w:pPr>
      <w:r>
        <w:t>Instalace Wordpress</w:t>
      </w:r>
    </w:p>
    <w:p w14:paraId="6F0EA8CF" w14:textId="17371E1B" w:rsidR="00662651" w:rsidRDefault="00662651" w:rsidP="00662651">
      <w:pPr>
        <w:pStyle w:val="Nadpis3"/>
      </w:pPr>
      <w:r>
        <w:t xml:space="preserve"> Popis</w:t>
      </w:r>
    </w:p>
    <w:p w14:paraId="388AB3BF" w14:textId="7E89D3FC" w:rsidR="00873CB6" w:rsidRDefault="00873CB6" w:rsidP="00873CB6">
      <w:pPr>
        <w:ind w:left="709"/>
      </w:pPr>
      <w:r>
        <w:t xml:space="preserve">Wordpress je největší open source redakční publikační systém naprogramovaný v PHP a </w:t>
      </w:r>
      <w:proofErr w:type="spellStart"/>
      <w:r>
        <w:t>MySQL</w:t>
      </w:r>
      <w:proofErr w:type="spellEnd"/>
      <w:r>
        <w:t xml:space="preserve"> určený pro vytvoření a administraci webových stránek. Jeho klíčovými vlastnostmi jsou uživatelsky přívětivé rozhraní (GUI, šablony, widgety, tagy, galerie médií), podpora rozšiřujících pluginů, dodržování standardů XML, XHTML a CSS a česká lokalizace.</w:t>
      </w:r>
    </w:p>
    <w:p w14:paraId="08966FFF" w14:textId="278F767E" w:rsidR="00873CB6" w:rsidRDefault="00873CB6" w:rsidP="00873CB6">
      <w:pPr>
        <w:pStyle w:val="Nadpis3"/>
      </w:pPr>
      <w:r>
        <w:t xml:space="preserve"> Docker</w:t>
      </w:r>
    </w:p>
    <w:p w14:paraId="45C19651" w14:textId="383A07A6" w:rsidR="00873CB6" w:rsidRPr="00873CB6" w:rsidRDefault="00873CB6" w:rsidP="00873CB6">
      <w:pPr>
        <w:ind w:left="709"/>
      </w:pPr>
      <w:r>
        <w:t xml:space="preserve">Při obou řešeních hostingu jsem využil technologii </w:t>
      </w:r>
      <w:r w:rsidR="000828B2">
        <w:t>D</w:t>
      </w:r>
      <w:r>
        <w:t>ocker</w:t>
      </w:r>
      <w:r w:rsidR="00F20CD3">
        <w:t>, jenž</w:t>
      </w:r>
      <w:r>
        <w:t xml:space="preserve"> je open source software, který vytváří jednotné rozhraní pro izolované kontejnery, ve kterých fungují různé aplikace, například Wordpress, </w:t>
      </w:r>
      <w:proofErr w:type="spellStart"/>
      <w:r>
        <w:t>MySQL</w:t>
      </w:r>
      <w:proofErr w:type="spellEnd"/>
      <w:r>
        <w:t xml:space="preserve">, node, </w:t>
      </w:r>
      <w:proofErr w:type="spellStart"/>
      <w:r>
        <w:t>nginx</w:t>
      </w:r>
      <w:proofErr w:type="spellEnd"/>
      <w:r w:rsidR="00A04277">
        <w:t xml:space="preserve"> a </w:t>
      </w:r>
      <w:proofErr w:type="spellStart"/>
      <w:r>
        <w:t>ubuntu</w:t>
      </w:r>
      <w:proofErr w:type="spellEnd"/>
      <w:r>
        <w:t>. Jednotlivé kontejnery obsahují pouze požadovanou aplikaci a její soubory. Výhodou je mnohem menší velikost, flexibilita a náklady na provoz. Je multiplatformní, tudíž funguje na operačních systémech Linux, Windows a macOS.</w:t>
      </w:r>
    </w:p>
    <w:p w14:paraId="3A85E66D" w14:textId="4F5477E3" w:rsidR="004942A8" w:rsidRDefault="004942A8" w:rsidP="004942A8">
      <w:pPr>
        <w:pStyle w:val="Nadpis3"/>
      </w:pPr>
      <w:r>
        <w:t xml:space="preserve"> </w:t>
      </w:r>
      <w:r w:rsidR="00DB0890">
        <w:t>Instalace na l</w:t>
      </w:r>
      <w:r>
        <w:t>okálním hostingu</w:t>
      </w:r>
    </w:p>
    <w:p w14:paraId="2D34B339" w14:textId="574346F0" w:rsidR="002B0442" w:rsidRDefault="00873CB6" w:rsidP="002B0442">
      <w:pPr>
        <w:ind w:left="709"/>
      </w:pPr>
      <w:r>
        <w:t xml:space="preserve">Pro účel testování jsem si nejprve zprovoznil Wordpress na svém počítači. Použil jsem aplikaci </w:t>
      </w:r>
      <w:r w:rsidR="00874EEC">
        <w:t>D</w:t>
      </w:r>
      <w:r>
        <w:t xml:space="preserve">ocker desktop, která je volně ke stažení na oficiálních stránkách </w:t>
      </w:r>
      <w:proofErr w:type="spellStart"/>
      <w:r w:rsidR="00874EEC">
        <w:t>D</w:t>
      </w:r>
      <w:r>
        <w:t>ockeru</w:t>
      </w:r>
      <w:proofErr w:type="spellEnd"/>
      <w:r>
        <w:t xml:space="preserve">. </w:t>
      </w:r>
      <w:r w:rsidR="0054661B">
        <w:t>Po její instalaci jsem si vytvořil dvě složky</w:t>
      </w:r>
      <w:r w:rsidR="00CB038C">
        <w:t>:</w:t>
      </w:r>
      <w:r w:rsidR="0054661B">
        <w:t xml:space="preserve"> „html“, „database“ a YAML soubor „docker-</w:t>
      </w:r>
      <w:proofErr w:type="spellStart"/>
      <w:r w:rsidR="0054661B">
        <w:t>compose.yml</w:t>
      </w:r>
      <w:proofErr w:type="spellEnd"/>
      <w:r w:rsidR="0054661B">
        <w:t>“, což je soubor příkazů, ve kter</w:t>
      </w:r>
      <w:r w:rsidR="00CB038C">
        <w:t>ých</w:t>
      </w:r>
      <w:r w:rsidR="0054661B">
        <w:t xml:space="preserve"> jsou obsaženy příkazy pro </w:t>
      </w:r>
      <w:r w:rsidR="00CB038C">
        <w:t>D</w:t>
      </w:r>
      <w:r w:rsidR="0054661B">
        <w:t>ocker</w:t>
      </w:r>
      <w:r w:rsidR="00D46C57">
        <w:t xml:space="preserve"> (v </w:t>
      </w:r>
      <w:r w:rsidR="0054661B">
        <w:t>mém případě příkazy pro instalaci Wordpress a MariaDB kontejnerů</w:t>
      </w:r>
      <w:r w:rsidR="00D46C57">
        <w:t>)</w:t>
      </w:r>
      <w:r w:rsidR="0054661B">
        <w:t>. Poté jsem přidal v aplikaci obě složky v kolonce „</w:t>
      </w:r>
      <w:proofErr w:type="spellStart"/>
      <w:r w:rsidR="0054661B">
        <w:t>Resources</w:t>
      </w:r>
      <w:proofErr w:type="spellEnd"/>
      <w:r w:rsidR="0054661B">
        <w:t>/</w:t>
      </w:r>
      <w:proofErr w:type="spellStart"/>
      <w:r w:rsidR="0054661B">
        <w:t>file</w:t>
      </w:r>
      <w:proofErr w:type="spellEnd"/>
      <w:r w:rsidR="0054661B">
        <w:t xml:space="preserve"> </w:t>
      </w:r>
      <w:proofErr w:type="spellStart"/>
      <w:r w:rsidR="0054661B">
        <w:t>sharing</w:t>
      </w:r>
      <w:proofErr w:type="spellEnd"/>
      <w:r w:rsidR="0054661B">
        <w:t>“</w:t>
      </w:r>
      <w:r w:rsidR="007828AC">
        <w:t>. Přidělení domény lokální adrese</w:t>
      </w:r>
      <w:r w:rsidR="002C4A3F">
        <w:t xml:space="preserve">, </w:t>
      </w:r>
      <w:r w:rsidR="007828AC">
        <w:t>na které bude Wordpress fungovat</w:t>
      </w:r>
      <w:r w:rsidR="002C4A3F">
        <w:t xml:space="preserve"> </w:t>
      </w:r>
      <w:r w:rsidR="007828AC">
        <w:t>provedeme v souboru „</w:t>
      </w:r>
      <w:proofErr w:type="spellStart"/>
      <w:r w:rsidR="007828AC">
        <w:t>hosts</w:t>
      </w:r>
      <w:proofErr w:type="spellEnd"/>
      <w:r w:rsidR="007828AC">
        <w:t>“. Posledním krokem je zadání příkazu „docker-</w:t>
      </w:r>
      <w:proofErr w:type="spellStart"/>
      <w:r w:rsidR="007828AC">
        <w:t>compose</w:t>
      </w:r>
      <w:proofErr w:type="spellEnd"/>
      <w:r w:rsidR="007828AC">
        <w:t xml:space="preserve"> up“</w:t>
      </w:r>
      <w:r w:rsidR="002C4A3F">
        <w:t xml:space="preserve"> </w:t>
      </w:r>
      <w:r w:rsidR="007828AC">
        <w:t>přes konzoli v adresáři se složkami a YAML souborem.</w:t>
      </w:r>
      <w:r w:rsidR="002B0442">
        <w:t xml:space="preserve"> Pokud se vše povedlo, tak na vám zvolené doméně uvidíte konfigurační stránku Wordpressu.</w:t>
      </w:r>
    </w:p>
    <w:p w14:paraId="468671E8" w14:textId="5A7BA9D2" w:rsidR="002B0442" w:rsidRDefault="002B0442" w:rsidP="002B0442">
      <w:pPr>
        <w:ind w:left="709"/>
        <w:jc w:val="center"/>
      </w:pPr>
    </w:p>
    <w:p w14:paraId="7CB6E94B"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proofErr w:type="spellStart"/>
      <w:r w:rsidRPr="00233B33">
        <w:rPr>
          <w:rFonts w:ascii="Consolas" w:hAnsi="Consolas"/>
          <w:color w:val="800000"/>
          <w:sz w:val="21"/>
          <w:szCs w:val="21"/>
        </w:rPr>
        <w:lastRenderedPageBreak/>
        <w:t>wordpress</w:t>
      </w:r>
      <w:proofErr w:type="spellEnd"/>
      <w:r w:rsidRPr="00233B33">
        <w:rPr>
          <w:rFonts w:ascii="Consolas" w:hAnsi="Consolas"/>
          <w:color w:val="000000"/>
          <w:sz w:val="21"/>
          <w:szCs w:val="21"/>
        </w:rPr>
        <w:t>:</w:t>
      </w:r>
    </w:p>
    <w:p w14:paraId="1020CCF2"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image</w:t>
      </w:r>
      <w:r w:rsidRPr="00233B33">
        <w:rPr>
          <w:rFonts w:ascii="Consolas" w:hAnsi="Consolas"/>
          <w:color w:val="000000"/>
          <w:sz w:val="21"/>
          <w:szCs w:val="21"/>
        </w:rPr>
        <w:t>: </w:t>
      </w:r>
      <w:proofErr w:type="spellStart"/>
      <w:r w:rsidRPr="00233B33">
        <w:rPr>
          <w:rFonts w:ascii="Consolas" w:hAnsi="Consolas"/>
          <w:color w:val="0000FF"/>
          <w:sz w:val="21"/>
          <w:szCs w:val="21"/>
        </w:rPr>
        <w:t>wordpress</w:t>
      </w:r>
      <w:proofErr w:type="spellEnd"/>
    </w:p>
    <w:p w14:paraId="55632C91"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links</w:t>
      </w:r>
      <w:proofErr w:type="spellEnd"/>
      <w:r w:rsidRPr="00233B33">
        <w:rPr>
          <w:rFonts w:ascii="Consolas" w:hAnsi="Consolas"/>
          <w:color w:val="000000"/>
          <w:sz w:val="21"/>
          <w:szCs w:val="21"/>
        </w:rPr>
        <w:t>:</w:t>
      </w:r>
    </w:p>
    <w:p w14:paraId="58B1898C"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proofErr w:type="spellStart"/>
      <w:proofErr w:type="gramStart"/>
      <w:r w:rsidRPr="00233B33">
        <w:rPr>
          <w:rFonts w:ascii="Consolas" w:hAnsi="Consolas"/>
          <w:color w:val="0000FF"/>
          <w:sz w:val="21"/>
          <w:szCs w:val="21"/>
        </w:rPr>
        <w:t>mariadb:mysql</w:t>
      </w:r>
      <w:proofErr w:type="spellEnd"/>
      <w:proofErr w:type="gramEnd"/>
    </w:p>
    <w:p w14:paraId="2DF695A7"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environment</w:t>
      </w:r>
      <w:r w:rsidRPr="00233B33">
        <w:rPr>
          <w:rFonts w:ascii="Consolas" w:hAnsi="Consolas"/>
          <w:color w:val="000000"/>
          <w:sz w:val="21"/>
          <w:szCs w:val="21"/>
        </w:rPr>
        <w:t>:</w:t>
      </w:r>
    </w:p>
    <w:p w14:paraId="67D800AE"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WORDPRESS_DB_PASSWORD=</w:t>
      </w:r>
      <w:proofErr w:type="spellStart"/>
      <w:r w:rsidRPr="00233B33">
        <w:rPr>
          <w:rFonts w:ascii="Consolas" w:hAnsi="Consolas"/>
          <w:color w:val="0000FF"/>
          <w:sz w:val="21"/>
          <w:szCs w:val="21"/>
        </w:rPr>
        <w:t>password</w:t>
      </w:r>
      <w:proofErr w:type="spellEnd"/>
    </w:p>
    <w:p w14:paraId="649F0B52"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ports</w:t>
      </w:r>
      <w:proofErr w:type="spellEnd"/>
      <w:r w:rsidRPr="00233B33">
        <w:rPr>
          <w:rFonts w:ascii="Consolas" w:hAnsi="Consolas"/>
          <w:color w:val="000000"/>
          <w:sz w:val="21"/>
          <w:szCs w:val="21"/>
        </w:rPr>
        <w:t>:</w:t>
      </w:r>
    </w:p>
    <w:p w14:paraId="4482292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A31515"/>
          <w:sz w:val="21"/>
          <w:szCs w:val="21"/>
        </w:rPr>
        <w:t>"80:80"</w:t>
      </w:r>
    </w:p>
    <w:p w14:paraId="507160E8"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volumes</w:t>
      </w:r>
      <w:proofErr w:type="spellEnd"/>
      <w:r w:rsidRPr="00233B33">
        <w:rPr>
          <w:rFonts w:ascii="Consolas" w:hAnsi="Consolas"/>
          <w:color w:val="000000"/>
          <w:sz w:val="21"/>
          <w:szCs w:val="21"/>
        </w:rPr>
        <w:t>:</w:t>
      </w:r>
    </w:p>
    <w:p w14:paraId="289F96C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gramStart"/>
      <w:r w:rsidRPr="00233B33">
        <w:rPr>
          <w:rFonts w:ascii="Consolas" w:hAnsi="Consolas"/>
          <w:color w:val="000000"/>
          <w:sz w:val="21"/>
          <w:szCs w:val="21"/>
        </w:rPr>
        <w:t>- </w:t>
      </w:r>
      <w:r w:rsidRPr="00233B33">
        <w:rPr>
          <w:rFonts w:ascii="Consolas" w:hAnsi="Consolas"/>
          <w:color w:val="0000FF"/>
          <w:sz w:val="21"/>
          <w:szCs w:val="21"/>
        </w:rPr>
        <w:t>.</w:t>
      </w:r>
      <w:proofErr w:type="gramEnd"/>
      <w:r w:rsidRPr="00233B33">
        <w:rPr>
          <w:rFonts w:ascii="Consolas" w:hAnsi="Consolas"/>
          <w:color w:val="0000FF"/>
          <w:sz w:val="21"/>
          <w:szCs w:val="21"/>
        </w:rPr>
        <w:t>/html:/var/www/html</w:t>
      </w:r>
    </w:p>
    <w:p w14:paraId="0D67F264"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proofErr w:type="spellStart"/>
      <w:r w:rsidRPr="00233B33">
        <w:rPr>
          <w:rFonts w:ascii="Consolas" w:hAnsi="Consolas"/>
          <w:color w:val="800000"/>
          <w:sz w:val="21"/>
          <w:szCs w:val="21"/>
        </w:rPr>
        <w:t>mariadb</w:t>
      </w:r>
      <w:proofErr w:type="spellEnd"/>
      <w:r w:rsidRPr="00233B33">
        <w:rPr>
          <w:rFonts w:ascii="Consolas" w:hAnsi="Consolas"/>
          <w:color w:val="000000"/>
          <w:sz w:val="21"/>
          <w:szCs w:val="21"/>
        </w:rPr>
        <w:t>:</w:t>
      </w:r>
    </w:p>
    <w:p w14:paraId="67CA8C3D"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image</w:t>
      </w:r>
      <w:r w:rsidRPr="00233B33">
        <w:rPr>
          <w:rFonts w:ascii="Consolas" w:hAnsi="Consolas"/>
          <w:color w:val="000000"/>
          <w:sz w:val="21"/>
          <w:szCs w:val="21"/>
        </w:rPr>
        <w:t>: </w:t>
      </w:r>
      <w:r w:rsidRPr="00233B33">
        <w:rPr>
          <w:rFonts w:ascii="Consolas" w:hAnsi="Consolas"/>
          <w:color w:val="0000FF"/>
          <w:sz w:val="21"/>
          <w:szCs w:val="21"/>
        </w:rPr>
        <w:t>mariadb:10.0.33</w:t>
      </w:r>
    </w:p>
    <w:p w14:paraId="6072FCEA"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r w:rsidRPr="00233B33">
        <w:rPr>
          <w:rFonts w:ascii="Consolas" w:hAnsi="Consolas"/>
          <w:color w:val="800000"/>
          <w:sz w:val="21"/>
          <w:szCs w:val="21"/>
        </w:rPr>
        <w:t>environment</w:t>
      </w:r>
      <w:r w:rsidRPr="00233B33">
        <w:rPr>
          <w:rFonts w:ascii="Consolas" w:hAnsi="Consolas"/>
          <w:color w:val="000000"/>
          <w:sz w:val="21"/>
          <w:szCs w:val="21"/>
        </w:rPr>
        <w:t>:</w:t>
      </w:r>
    </w:p>
    <w:p w14:paraId="365D8768"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MYSQL_ROOT_PASSWORD=</w:t>
      </w:r>
      <w:proofErr w:type="spellStart"/>
      <w:r w:rsidRPr="00233B33">
        <w:rPr>
          <w:rFonts w:ascii="Consolas" w:hAnsi="Consolas"/>
          <w:color w:val="0000FF"/>
          <w:sz w:val="21"/>
          <w:szCs w:val="21"/>
        </w:rPr>
        <w:t>password</w:t>
      </w:r>
      <w:proofErr w:type="spellEnd"/>
    </w:p>
    <w:p w14:paraId="3D2077EC"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 </w:t>
      </w:r>
      <w:r w:rsidRPr="00233B33">
        <w:rPr>
          <w:rFonts w:ascii="Consolas" w:hAnsi="Consolas"/>
          <w:color w:val="0000FF"/>
          <w:sz w:val="21"/>
          <w:szCs w:val="21"/>
        </w:rPr>
        <w:t>MYSQL_DATABASE=</w:t>
      </w:r>
      <w:proofErr w:type="spellStart"/>
      <w:r w:rsidRPr="00233B33">
        <w:rPr>
          <w:rFonts w:ascii="Consolas" w:hAnsi="Consolas"/>
          <w:color w:val="0000FF"/>
          <w:sz w:val="21"/>
          <w:szCs w:val="21"/>
        </w:rPr>
        <w:t>wordpress</w:t>
      </w:r>
      <w:proofErr w:type="spellEnd"/>
    </w:p>
    <w:p w14:paraId="21A57C17"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spellStart"/>
      <w:r w:rsidRPr="00233B33">
        <w:rPr>
          <w:rFonts w:ascii="Consolas" w:hAnsi="Consolas"/>
          <w:color w:val="800000"/>
          <w:sz w:val="21"/>
          <w:szCs w:val="21"/>
        </w:rPr>
        <w:t>volumes</w:t>
      </w:r>
      <w:proofErr w:type="spellEnd"/>
      <w:r w:rsidRPr="00233B33">
        <w:rPr>
          <w:rFonts w:ascii="Consolas" w:hAnsi="Consolas"/>
          <w:color w:val="000000"/>
          <w:sz w:val="21"/>
          <w:szCs w:val="21"/>
        </w:rPr>
        <w:t>:</w:t>
      </w:r>
    </w:p>
    <w:p w14:paraId="649652A6" w14:textId="77777777" w:rsidR="00233B33" w:rsidRPr="00233B33" w:rsidRDefault="00233B33" w:rsidP="00233B33">
      <w:pPr>
        <w:shd w:val="clear" w:color="auto" w:fill="FFFFFF"/>
        <w:spacing w:after="0" w:line="285" w:lineRule="atLeast"/>
        <w:jc w:val="left"/>
        <w:rPr>
          <w:rFonts w:ascii="Consolas" w:hAnsi="Consolas"/>
          <w:color w:val="000000"/>
          <w:sz w:val="21"/>
          <w:szCs w:val="21"/>
        </w:rPr>
      </w:pPr>
      <w:r w:rsidRPr="00233B33">
        <w:rPr>
          <w:rFonts w:ascii="Consolas" w:hAnsi="Consolas"/>
          <w:color w:val="000000"/>
          <w:sz w:val="21"/>
          <w:szCs w:val="21"/>
        </w:rPr>
        <w:t>     </w:t>
      </w:r>
      <w:proofErr w:type="gramStart"/>
      <w:r w:rsidRPr="00233B33">
        <w:rPr>
          <w:rFonts w:ascii="Consolas" w:hAnsi="Consolas"/>
          <w:color w:val="000000"/>
          <w:sz w:val="21"/>
          <w:szCs w:val="21"/>
        </w:rPr>
        <w:t>- </w:t>
      </w:r>
      <w:r w:rsidRPr="00233B33">
        <w:rPr>
          <w:rFonts w:ascii="Consolas" w:hAnsi="Consolas"/>
          <w:color w:val="0000FF"/>
          <w:sz w:val="21"/>
          <w:szCs w:val="21"/>
        </w:rPr>
        <w:t>.</w:t>
      </w:r>
      <w:proofErr w:type="gramEnd"/>
      <w:r w:rsidRPr="00233B33">
        <w:rPr>
          <w:rFonts w:ascii="Consolas" w:hAnsi="Consolas"/>
          <w:color w:val="0000FF"/>
          <w:sz w:val="21"/>
          <w:szCs w:val="21"/>
        </w:rPr>
        <w:t>/database:/var/lib/</w:t>
      </w:r>
      <w:proofErr w:type="spellStart"/>
      <w:r w:rsidRPr="00233B33">
        <w:rPr>
          <w:rFonts w:ascii="Consolas" w:hAnsi="Consolas"/>
          <w:color w:val="0000FF"/>
          <w:sz w:val="21"/>
          <w:szCs w:val="21"/>
        </w:rPr>
        <w:t>mysql</w:t>
      </w:r>
      <w:proofErr w:type="spellEnd"/>
    </w:p>
    <w:p w14:paraId="196ACB43" w14:textId="77777777" w:rsidR="00233B33" w:rsidRDefault="00233B33" w:rsidP="002B0442">
      <w:pPr>
        <w:ind w:left="709"/>
        <w:jc w:val="center"/>
      </w:pPr>
    </w:p>
    <w:p w14:paraId="552ED5D9" w14:textId="04F524F4" w:rsidR="002B0442" w:rsidRPr="00353B11" w:rsidRDefault="00662517" w:rsidP="00D14056">
      <w:pPr>
        <w:ind w:left="709" w:firstLine="709"/>
        <w:rPr>
          <w:i/>
          <w:iCs/>
        </w:rPr>
      </w:pPr>
      <w:r>
        <w:rPr>
          <w:i/>
          <w:iCs/>
        </w:rPr>
        <w:t>K</w:t>
      </w:r>
      <w:r w:rsidR="002B0442" w:rsidRPr="00353B11">
        <w:rPr>
          <w:i/>
          <w:iCs/>
        </w:rPr>
        <w:t>onfigurační soubor docker-</w:t>
      </w:r>
      <w:proofErr w:type="spellStart"/>
      <w:r w:rsidR="002B0442" w:rsidRPr="00353B11">
        <w:rPr>
          <w:i/>
          <w:iCs/>
        </w:rPr>
        <w:t>compose.yml</w:t>
      </w:r>
      <w:proofErr w:type="spellEnd"/>
    </w:p>
    <w:p w14:paraId="3B282BF1" w14:textId="3229AFE4" w:rsidR="002B0442" w:rsidRDefault="002B0442" w:rsidP="002B0442">
      <w:pPr>
        <w:rPr>
          <w:noProof/>
          <w:lang w:val="en-US"/>
        </w:rPr>
      </w:pPr>
      <w:r>
        <w:rPr>
          <w:noProof/>
          <w:lang w:val="en-US"/>
        </w:rPr>
        <w:drawing>
          <wp:inline distT="0" distB="0" distL="0" distR="0" wp14:anchorId="54B722F3" wp14:editId="284CF477">
            <wp:extent cx="5580380" cy="3965575"/>
            <wp:effectExtent l="0" t="0" r="127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965575"/>
                    </a:xfrm>
                    <a:prstGeom prst="rect">
                      <a:avLst/>
                    </a:prstGeom>
                    <a:noFill/>
                    <a:ln>
                      <a:noFill/>
                    </a:ln>
                  </pic:spPr>
                </pic:pic>
              </a:graphicData>
            </a:graphic>
          </wp:inline>
        </w:drawing>
      </w:r>
    </w:p>
    <w:p w14:paraId="20BFF840" w14:textId="05FFE0E3" w:rsidR="002B0442" w:rsidRPr="00353B11" w:rsidRDefault="002B0442" w:rsidP="002B0442">
      <w:pPr>
        <w:ind w:left="709"/>
        <w:jc w:val="center"/>
        <w:rPr>
          <w:i/>
          <w:iCs/>
        </w:rPr>
      </w:pPr>
      <w:r w:rsidRPr="00353B11">
        <w:rPr>
          <w:i/>
          <w:iCs/>
          <w:noProof/>
          <w:lang w:val="en-US"/>
        </w:rPr>
        <w:t xml:space="preserve">Obr. </w:t>
      </w:r>
      <w:r w:rsidR="00D14056">
        <w:rPr>
          <w:i/>
          <w:iCs/>
          <w:noProof/>
          <w:lang w:val="en-US"/>
        </w:rPr>
        <w:t>1</w:t>
      </w:r>
      <w:r w:rsidRPr="00353B11">
        <w:rPr>
          <w:i/>
          <w:iCs/>
          <w:noProof/>
          <w:lang w:val="en-US"/>
        </w:rPr>
        <w:t xml:space="preserve"> </w:t>
      </w:r>
      <w:r w:rsidR="00662517">
        <w:rPr>
          <w:i/>
          <w:iCs/>
          <w:noProof/>
          <w:lang w:val="en-US"/>
        </w:rPr>
        <w:t>S</w:t>
      </w:r>
      <w:r w:rsidRPr="00353B11">
        <w:rPr>
          <w:i/>
          <w:iCs/>
          <w:noProof/>
          <w:lang w:val="en-US"/>
        </w:rPr>
        <w:t xml:space="preserve">oubor hosts a </w:t>
      </w:r>
      <w:r w:rsidR="00353B11" w:rsidRPr="00353B11">
        <w:rPr>
          <w:i/>
          <w:iCs/>
          <w:noProof/>
          <w:lang w:val="en-US"/>
        </w:rPr>
        <w:t>jeho adresa</w:t>
      </w:r>
      <w:r w:rsidRPr="00353B11">
        <w:rPr>
          <w:i/>
          <w:iCs/>
          <w:noProof/>
          <w:lang w:val="en-US"/>
        </w:rPr>
        <w:t xml:space="preserve"> (zvýrazněná část je doména eshopu)</w:t>
      </w:r>
    </w:p>
    <w:p w14:paraId="52CA4F91" w14:textId="6A36B207" w:rsidR="004942A8" w:rsidRDefault="004942A8" w:rsidP="004942A8">
      <w:pPr>
        <w:pStyle w:val="Nadpis3"/>
      </w:pPr>
      <w:r>
        <w:lastRenderedPageBreak/>
        <w:t xml:space="preserve"> </w:t>
      </w:r>
      <w:r w:rsidR="00A23E77">
        <w:t xml:space="preserve">Instalace na </w:t>
      </w:r>
      <w:r>
        <w:t>vzdáleném hostingu</w:t>
      </w:r>
    </w:p>
    <w:p w14:paraId="779F95A6" w14:textId="1A16B285" w:rsidR="00353B11" w:rsidRDefault="00353B11" w:rsidP="00451F6C">
      <w:pPr>
        <w:ind w:left="709"/>
      </w:pPr>
      <w:r>
        <w:t>Službu, kterou jsem zvolil pro hostování Wordpress e-shopu byla Microsoft Azure</w:t>
      </w:r>
      <w:r w:rsidR="00730189">
        <w:t>, c</w:t>
      </w:r>
      <w:r w:rsidR="00451F6C">
        <w:t xml:space="preserve">ož </w:t>
      </w:r>
      <w:r w:rsidR="00451F6C" w:rsidRPr="00B014E2">
        <w:t>je cloudová platforma společnosti </w:t>
      </w:r>
      <w:hyperlink r:id="rId39" w:tooltip="Microsoft" w:history="1">
        <w:r w:rsidR="00451F6C" w:rsidRPr="00B014E2">
          <w:rPr>
            <w:rStyle w:val="Hypertextovodkaz"/>
          </w:rPr>
          <w:t>Microsoft</w:t>
        </w:r>
      </w:hyperlink>
      <w:r w:rsidR="00451F6C" w:rsidRPr="00B014E2">
        <w:t>. Využívá se k vytváření, hostování a škálování webových aplikací prostřednictvím datových center Microsoftu.</w:t>
      </w:r>
      <w:r w:rsidRPr="00353B11">
        <w:t xml:space="preserve"> </w:t>
      </w:r>
      <w:r>
        <w:t xml:space="preserve">Pro snadné vytváření různých aplikací na Azure vytvořil Microsoft takzvané </w:t>
      </w:r>
      <w:proofErr w:type="spellStart"/>
      <w:r>
        <w:t>quickstart</w:t>
      </w:r>
      <w:proofErr w:type="spellEnd"/>
      <w:r>
        <w:t xml:space="preserve"> </w:t>
      </w:r>
      <w:proofErr w:type="spellStart"/>
      <w:r>
        <w:t>templates</w:t>
      </w:r>
      <w:proofErr w:type="spellEnd"/>
      <w:r>
        <w:t>, které jsou umístěn</w:t>
      </w:r>
      <w:r w:rsidR="00A03FD4">
        <w:t>y</w:t>
      </w:r>
      <w:r>
        <w:t xml:space="preserve"> na </w:t>
      </w:r>
      <w:proofErr w:type="spellStart"/>
      <w:r>
        <w:t>githubu</w:t>
      </w:r>
      <w:proofErr w:type="spellEnd"/>
      <w:r>
        <w:t xml:space="preserve"> Azure. Já jsem použil </w:t>
      </w:r>
      <w:proofErr w:type="spellStart"/>
      <w:r>
        <w:t>template</w:t>
      </w:r>
      <w:proofErr w:type="spellEnd"/>
      <w:r>
        <w:t xml:space="preserve"> „docker-</w:t>
      </w:r>
      <w:proofErr w:type="spellStart"/>
      <w:r>
        <w:t>wordpress</w:t>
      </w:r>
      <w:proofErr w:type="spellEnd"/>
      <w:r>
        <w:t>-</w:t>
      </w:r>
      <w:proofErr w:type="spellStart"/>
      <w:r>
        <w:t>mysql</w:t>
      </w:r>
      <w:proofErr w:type="spellEnd"/>
      <w:r>
        <w:t xml:space="preserve">“. Tento </w:t>
      </w:r>
      <w:proofErr w:type="spellStart"/>
      <w:r>
        <w:t>template</w:t>
      </w:r>
      <w:proofErr w:type="spellEnd"/>
      <w:r>
        <w:t xml:space="preserve"> nabízí i funkci „</w:t>
      </w:r>
      <w:proofErr w:type="spellStart"/>
      <w:r>
        <w:t>deploy</w:t>
      </w:r>
      <w:proofErr w:type="spellEnd"/>
      <w:r>
        <w:t xml:space="preserve"> to Azure“, která vás rovnou přesměruje na stránky Azure, kde nastavíte základní parametry (Azure předplatné, oblast serverů, přihlašovací údaje). Po instalaci najdete v souboru </w:t>
      </w:r>
      <w:r w:rsidR="00760A7E">
        <w:t>„</w:t>
      </w:r>
      <w:proofErr w:type="spellStart"/>
      <w:r>
        <w:t>myPublicIP</w:t>
      </w:r>
      <w:proofErr w:type="spellEnd"/>
      <w:r w:rsidR="00760A7E">
        <w:t>”</w:t>
      </w:r>
      <w:r>
        <w:t xml:space="preserve"> IP adresu serveru. Poté co přejdete na adresu serveru</w:t>
      </w:r>
      <w:r w:rsidR="007B0BF4">
        <w:t xml:space="preserve">, </w:t>
      </w:r>
      <w:r>
        <w:t>se zobrazí konfigurační stránka Wordpressu.</w:t>
      </w:r>
    </w:p>
    <w:p w14:paraId="110A5A45" w14:textId="6209FE97" w:rsidR="00353B11" w:rsidRDefault="001E5AF7" w:rsidP="00353B11">
      <w:pPr>
        <w:ind w:left="709"/>
      </w:pPr>
      <w:r>
        <w:rPr>
          <w:noProof/>
        </w:rPr>
        <w:drawing>
          <wp:inline distT="0" distB="0" distL="0" distR="0" wp14:anchorId="3AD820A2" wp14:editId="285876F0">
            <wp:extent cx="5569585" cy="279082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69585" cy="2790825"/>
                    </a:xfrm>
                    <a:prstGeom prst="rect">
                      <a:avLst/>
                    </a:prstGeom>
                    <a:noFill/>
                    <a:ln>
                      <a:noFill/>
                    </a:ln>
                  </pic:spPr>
                </pic:pic>
              </a:graphicData>
            </a:graphic>
          </wp:inline>
        </w:drawing>
      </w:r>
    </w:p>
    <w:p w14:paraId="0D158990" w14:textId="29A87E11" w:rsidR="00353B11" w:rsidRDefault="00353B11" w:rsidP="00353B11">
      <w:pPr>
        <w:ind w:left="709"/>
        <w:jc w:val="center"/>
        <w:rPr>
          <w:i/>
          <w:iCs/>
        </w:rPr>
      </w:pPr>
      <w:r w:rsidRPr="001E5AF7">
        <w:rPr>
          <w:i/>
          <w:iCs/>
        </w:rPr>
        <w:t xml:space="preserve">Obr. </w:t>
      </w:r>
      <w:r w:rsidR="00D14056">
        <w:rPr>
          <w:i/>
          <w:iCs/>
        </w:rPr>
        <w:t>2</w:t>
      </w:r>
      <w:r w:rsidR="001E5AF7" w:rsidRPr="001E5AF7">
        <w:rPr>
          <w:i/>
          <w:iCs/>
        </w:rPr>
        <w:t xml:space="preserve"> </w:t>
      </w:r>
      <w:proofErr w:type="spellStart"/>
      <w:r w:rsidR="00662517">
        <w:rPr>
          <w:i/>
          <w:iCs/>
        </w:rPr>
        <w:t>Q</w:t>
      </w:r>
      <w:r w:rsidR="001E5AF7" w:rsidRPr="001E5AF7">
        <w:rPr>
          <w:i/>
          <w:iCs/>
        </w:rPr>
        <w:t>uickstart</w:t>
      </w:r>
      <w:proofErr w:type="spellEnd"/>
      <w:r w:rsidR="001E5AF7" w:rsidRPr="001E5AF7">
        <w:rPr>
          <w:i/>
          <w:iCs/>
        </w:rPr>
        <w:t xml:space="preserve"> </w:t>
      </w:r>
      <w:proofErr w:type="spellStart"/>
      <w:r w:rsidR="001E5AF7" w:rsidRPr="001E5AF7">
        <w:rPr>
          <w:i/>
          <w:iCs/>
        </w:rPr>
        <w:t>template</w:t>
      </w:r>
      <w:proofErr w:type="spellEnd"/>
    </w:p>
    <w:p w14:paraId="4156F1BB" w14:textId="7CBED683" w:rsidR="001E5AF7" w:rsidRDefault="00496F2B" w:rsidP="00353B11">
      <w:pPr>
        <w:ind w:left="709"/>
        <w:jc w:val="center"/>
        <w:rPr>
          <w:i/>
          <w:iCs/>
        </w:rPr>
      </w:pPr>
      <w:r>
        <w:rPr>
          <w:i/>
          <w:iCs/>
          <w:noProof/>
        </w:rPr>
        <w:lastRenderedPageBreak/>
        <w:drawing>
          <wp:inline distT="0" distB="0" distL="0" distR="0" wp14:anchorId="3BF018CE" wp14:editId="2A32DFC2">
            <wp:extent cx="5572125" cy="62674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6267450"/>
                    </a:xfrm>
                    <a:prstGeom prst="rect">
                      <a:avLst/>
                    </a:prstGeom>
                    <a:noFill/>
                    <a:ln>
                      <a:noFill/>
                    </a:ln>
                  </pic:spPr>
                </pic:pic>
              </a:graphicData>
            </a:graphic>
          </wp:inline>
        </w:drawing>
      </w:r>
    </w:p>
    <w:p w14:paraId="566F7689" w14:textId="7F08AC52" w:rsidR="001E5AF7" w:rsidRDefault="001E5AF7" w:rsidP="00353B11">
      <w:pPr>
        <w:ind w:left="709"/>
        <w:jc w:val="center"/>
        <w:rPr>
          <w:i/>
          <w:iCs/>
        </w:rPr>
      </w:pPr>
      <w:r>
        <w:rPr>
          <w:i/>
          <w:iCs/>
        </w:rPr>
        <w:t xml:space="preserve">Obr. </w:t>
      </w:r>
      <w:r w:rsidR="00D14056">
        <w:rPr>
          <w:i/>
          <w:iCs/>
        </w:rPr>
        <w:t>3</w:t>
      </w:r>
      <w:r>
        <w:rPr>
          <w:i/>
          <w:iCs/>
        </w:rPr>
        <w:t xml:space="preserve"> </w:t>
      </w:r>
      <w:r w:rsidR="00662517">
        <w:rPr>
          <w:i/>
          <w:iCs/>
        </w:rPr>
        <w:t>N</w:t>
      </w:r>
      <w:r>
        <w:rPr>
          <w:i/>
          <w:iCs/>
        </w:rPr>
        <w:t>astavení parametrů v Azure</w:t>
      </w:r>
    </w:p>
    <w:p w14:paraId="13FA6BD5" w14:textId="03C2D9D3" w:rsidR="001E5AF7" w:rsidRDefault="00920D54" w:rsidP="00920D54">
      <w:pPr>
        <w:pStyle w:val="Nadpis2"/>
      </w:pPr>
      <w:r>
        <w:t>Konfigurace</w:t>
      </w:r>
    </w:p>
    <w:p w14:paraId="1739B9AC" w14:textId="56E7A5BA" w:rsidR="003D449D" w:rsidRDefault="00920D54" w:rsidP="003D449D">
      <w:pPr>
        <w:pStyle w:val="Nadpis3"/>
      </w:pPr>
      <w:r>
        <w:t xml:space="preserve"> Vytvoření stránky</w:t>
      </w:r>
    </w:p>
    <w:p w14:paraId="0FCDC7C9" w14:textId="5A7B9B97" w:rsidR="00CA46FF" w:rsidRPr="00CA46FF" w:rsidRDefault="00CA46FF" w:rsidP="00CA46FF">
      <w:pPr>
        <w:ind w:left="709"/>
      </w:pPr>
      <w:r>
        <w:t>První krok, který vás ve Wordpressu čeká</w:t>
      </w:r>
      <w:r w:rsidR="007B0BF4">
        <w:t>,</w:t>
      </w:r>
      <w:r>
        <w:t xml:space="preserve"> je nastavení lokalizace. Wordpress nabízí spoustu jazyků, mimo jiné i češtinu. </w:t>
      </w:r>
      <w:r w:rsidR="00BD6FF8">
        <w:t>Ve</w:t>
      </w:r>
      <w:r>
        <w:t xml:space="preserve"> druhém kroku svou stránku pojmenujete a vytvoříte si administrační účet. Po dokončení se dostanete na takzvanou nástěnku. </w:t>
      </w:r>
      <w:r>
        <w:lastRenderedPageBreak/>
        <w:t>Vlevo je lišta se všemi důležitými záložkami, uprostřed vidí</w:t>
      </w:r>
      <w:r w:rsidR="00A2700A">
        <w:t>t</w:t>
      </w:r>
      <w:r>
        <w:t>e různé tipy a rychlé možnosti k vytvoření příspěvků, stránek nebo menu. Když klikne</w:t>
      </w:r>
      <w:r w:rsidR="00A2700A">
        <w:t>t</w:t>
      </w:r>
      <w:r>
        <w:t>e na horní liště na tlačítko s</w:t>
      </w:r>
      <w:r w:rsidR="00173594">
        <w:t>e</w:t>
      </w:r>
      <w:r>
        <w:t xml:space="preserve"> jménem </w:t>
      </w:r>
      <w:r w:rsidR="002715D9">
        <w:t>v</w:t>
      </w:r>
      <w:r>
        <w:t>aší stránky (v mém případě test), dostane</w:t>
      </w:r>
      <w:r w:rsidR="00A2700A">
        <w:t>t</w:t>
      </w:r>
      <w:r>
        <w:t xml:space="preserve">e se na </w:t>
      </w:r>
      <w:r w:rsidR="00A2700A">
        <w:t>v</w:t>
      </w:r>
      <w:r>
        <w:t>aši webovou stránku.</w:t>
      </w:r>
    </w:p>
    <w:p w14:paraId="6EDB7C45" w14:textId="7D71DB7F" w:rsidR="003D449D" w:rsidRDefault="00625B50" w:rsidP="003D449D">
      <w:r>
        <w:rPr>
          <w:noProof/>
        </w:rPr>
        <w:drawing>
          <wp:inline distT="0" distB="0" distL="0" distR="0" wp14:anchorId="5690D2A2" wp14:editId="0E1602B0">
            <wp:extent cx="5577840" cy="4937760"/>
            <wp:effectExtent l="0" t="0" r="381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937760"/>
                    </a:xfrm>
                    <a:prstGeom prst="rect">
                      <a:avLst/>
                    </a:prstGeom>
                    <a:noFill/>
                    <a:ln>
                      <a:noFill/>
                    </a:ln>
                  </pic:spPr>
                </pic:pic>
              </a:graphicData>
            </a:graphic>
          </wp:inline>
        </w:drawing>
      </w:r>
    </w:p>
    <w:p w14:paraId="70F325F2" w14:textId="4ED40503" w:rsidR="00CA46FF" w:rsidRDefault="003D449D" w:rsidP="005522E3">
      <w:pPr>
        <w:jc w:val="center"/>
        <w:rPr>
          <w:i/>
          <w:iCs/>
        </w:rPr>
      </w:pPr>
      <w:r>
        <w:rPr>
          <w:i/>
          <w:iCs/>
        </w:rPr>
        <w:t xml:space="preserve">Obr. </w:t>
      </w:r>
      <w:r w:rsidR="00D14056">
        <w:rPr>
          <w:i/>
          <w:iCs/>
        </w:rPr>
        <w:t>4</w:t>
      </w:r>
      <w:r>
        <w:rPr>
          <w:i/>
          <w:iCs/>
        </w:rPr>
        <w:t xml:space="preserve"> </w:t>
      </w:r>
      <w:r w:rsidR="00662517">
        <w:rPr>
          <w:i/>
          <w:iCs/>
        </w:rPr>
        <w:t>D</w:t>
      </w:r>
      <w:r w:rsidR="00CA46FF">
        <w:rPr>
          <w:i/>
          <w:iCs/>
        </w:rPr>
        <w:t>ruhá</w:t>
      </w:r>
      <w:r>
        <w:rPr>
          <w:i/>
          <w:iCs/>
        </w:rPr>
        <w:t xml:space="preserve"> stránka Wordpress</w:t>
      </w:r>
      <w:r w:rsidR="00CA46FF">
        <w:rPr>
          <w:i/>
          <w:iCs/>
        </w:rPr>
        <w:t xml:space="preserve"> konfigurace</w:t>
      </w:r>
      <w:r>
        <w:rPr>
          <w:i/>
          <w:iCs/>
        </w:rPr>
        <w:t xml:space="preserve"> (</w:t>
      </w:r>
      <w:r w:rsidR="00CA46FF">
        <w:rPr>
          <w:i/>
          <w:iCs/>
        </w:rPr>
        <w:t>název webu a vytvoření administračního účtu</w:t>
      </w:r>
      <w:r>
        <w:rPr>
          <w:i/>
          <w:iCs/>
        </w:rPr>
        <w:t>)</w:t>
      </w:r>
    </w:p>
    <w:p w14:paraId="4026D451" w14:textId="6E36FEA5" w:rsidR="00920D54" w:rsidRDefault="00451F6C" w:rsidP="00920D54">
      <w:pPr>
        <w:pStyle w:val="Nadpis3"/>
      </w:pPr>
      <w:r>
        <w:t>Šablony</w:t>
      </w:r>
    </w:p>
    <w:p w14:paraId="1323A6A4" w14:textId="3C63B97A" w:rsidR="00FE0162" w:rsidRDefault="00FE0162" w:rsidP="00FE0162">
      <w:pPr>
        <w:ind w:left="709"/>
      </w:pPr>
      <w:r>
        <w:t xml:space="preserve">Wordpress funguje na platformě upravitelných šablon. </w:t>
      </w:r>
      <w:r w:rsidR="00205881">
        <w:t>Šablonu</w:t>
      </w:r>
      <w:r>
        <w:t xml:space="preserve"> si buď můžete sami vytvořit nebo použít už vytvořenou. Wordpress v základu nabízí tři šablony, ale stovky dalších si můžete stáhnout přímo ve Wordpress. Dokonce si </w:t>
      </w:r>
      <w:r w:rsidR="008772DD">
        <w:t>ji</w:t>
      </w:r>
      <w:r>
        <w:t xml:space="preserve"> můžete vybrat pomocí filtrů, ve kterých si nastavíte svoje požadavky (možnosti použití, potřebné funkce, grafické rozložení).</w:t>
      </w:r>
      <w:r w:rsidR="00030849">
        <w:t xml:space="preserve"> Pokud jste si nějakou vybrali, tak stačí ji jen instalovat a </w:t>
      </w:r>
      <w:r w:rsidR="00030849">
        <w:lastRenderedPageBreak/>
        <w:t>aktivovat. Samozřejmě si šablonu budete chtít upravit. Možnosti přizpůsobení se liší šablona od šablony</w:t>
      </w:r>
      <w:r w:rsidR="00B62D4C">
        <w:t>, a</w:t>
      </w:r>
      <w:r w:rsidR="00030849">
        <w:t>le vždy si můžete upravit text, widgety, rozložení stránky atd. v grafickém editoru.</w:t>
      </w:r>
      <w:r w:rsidR="00F459FF">
        <w:t xml:space="preserve"> Já jsem zvolil šablonu </w:t>
      </w:r>
      <w:proofErr w:type="spellStart"/>
      <w:r w:rsidR="00F459FF">
        <w:t>Storefront</w:t>
      </w:r>
      <w:proofErr w:type="spellEnd"/>
      <w:r w:rsidR="00F459FF">
        <w:t>, kvůli její podpoře Woocommerce.</w:t>
      </w:r>
      <w:r w:rsidR="005522E3">
        <w:t xml:space="preserve"> K úpravě šablony jsem použil plugin </w:t>
      </w:r>
      <w:proofErr w:type="spellStart"/>
      <w:r w:rsidR="005522E3">
        <w:t>Elementor</w:t>
      </w:r>
      <w:proofErr w:type="spellEnd"/>
      <w:r w:rsidR="005522E3">
        <w:t xml:space="preserve">. Upravoval jsem pomocí předpřipravených widgetů, jako je například </w:t>
      </w:r>
      <w:proofErr w:type="spellStart"/>
      <w:r w:rsidR="005522E3">
        <w:t>product</w:t>
      </w:r>
      <w:proofErr w:type="spellEnd"/>
      <w:r w:rsidR="005522E3">
        <w:t xml:space="preserve"> </w:t>
      </w:r>
      <w:proofErr w:type="spellStart"/>
      <w:r w:rsidR="005522E3">
        <w:t>slider</w:t>
      </w:r>
      <w:proofErr w:type="spellEnd"/>
      <w:r w:rsidR="005522E3">
        <w:t>, nebo pomocí textového pole, které jsem upravoval v jazyce HTML.</w:t>
      </w:r>
    </w:p>
    <w:p w14:paraId="56080FE0" w14:textId="77777777" w:rsidR="00030849" w:rsidRDefault="00030849" w:rsidP="00FE0162">
      <w:pPr>
        <w:ind w:left="709"/>
      </w:pPr>
    </w:p>
    <w:p w14:paraId="0428266C" w14:textId="0164B42F" w:rsidR="00030849" w:rsidRDefault="00030849" w:rsidP="00FE0162">
      <w:pPr>
        <w:ind w:left="709"/>
      </w:pPr>
      <w:r>
        <w:rPr>
          <w:noProof/>
        </w:rPr>
        <w:drawing>
          <wp:inline distT="0" distB="0" distL="0" distR="0" wp14:anchorId="0FCFA900" wp14:editId="33ADD398">
            <wp:extent cx="5124450" cy="2867196"/>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33571" cy="2872299"/>
                    </a:xfrm>
                    <a:prstGeom prst="rect">
                      <a:avLst/>
                    </a:prstGeom>
                    <a:noFill/>
                    <a:ln>
                      <a:noFill/>
                    </a:ln>
                  </pic:spPr>
                </pic:pic>
              </a:graphicData>
            </a:graphic>
          </wp:inline>
        </w:drawing>
      </w:r>
    </w:p>
    <w:p w14:paraId="0F6116B7" w14:textId="45385B6B" w:rsidR="00030849" w:rsidRDefault="00030849" w:rsidP="00030849">
      <w:pPr>
        <w:ind w:left="709"/>
        <w:jc w:val="center"/>
        <w:rPr>
          <w:i/>
          <w:iCs/>
        </w:rPr>
      </w:pPr>
      <w:r>
        <w:rPr>
          <w:i/>
          <w:iCs/>
        </w:rPr>
        <w:t xml:space="preserve">Obr. </w:t>
      </w:r>
      <w:r w:rsidR="001852CC">
        <w:rPr>
          <w:i/>
          <w:iCs/>
        </w:rPr>
        <w:t>5</w:t>
      </w:r>
      <w:r w:rsidR="00662517">
        <w:rPr>
          <w:i/>
          <w:iCs/>
        </w:rPr>
        <w:t xml:space="preserve"> I</w:t>
      </w:r>
      <w:r>
        <w:rPr>
          <w:i/>
          <w:iCs/>
        </w:rPr>
        <w:t>nstalace šablon</w:t>
      </w:r>
    </w:p>
    <w:p w14:paraId="26EDBC52" w14:textId="26618C35" w:rsidR="00030849" w:rsidRDefault="00EF26D5" w:rsidP="00030849">
      <w:pPr>
        <w:ind w:left="709"/>
        <w:jc w:val="center"/>
        <w:rPr>
          <w:i/>
          <w:iCs/>
        </w:rPr>
      </w:pPr>
      <w:r>
        <w:rPr>
          <w:i/>
          <w:iCs/>
          <w:noProof/>
        </w:rPr>
        <w:drawing>
          <wp:inline distT="0" distB="0" distL="0" distR="0" wp14:anchorId="2EBD5A82" wp14:editId="22CC5F83">
            <wp:extent cx="5457825" cy="2621622"/>
            <wp:effectExtent l="0" t="0" r="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285" cy="2623284"/>
                    </a:xfrm>
                    <a:prstGeom prst="rect">
                      <a:avLst/>
                    </a:prstGeom>
                    <a:noFill/>
                    <a:ln>
                      <a:noFill/>
                    </a:ln>
                  </pic:spPr>
                </pic:pic>
              </a:graphicData>
            </a:graphic>
          </wp:inline>
        </w:drawing>
      </w:r>
    </w:p>
    <w:p w14:paraId="436D052F" w14:textId="181C3F3B" w:rsidR="00030849" w:rsidRPr="00030849" w:rsidRDefault="00030849" w:rsidP="00030849">
      <w:pPr>
        <w:ind w:left="709"/>
        <w:jc w:val="center"/>
        <w:rPr>
          <w:i/>
          <w:iCs/>
        </w:rPr>
      </w:pPr>
      <w:r>
        <w:rPr>
          <w:i/>
          <w:iCs/>
        </w:rPr>
        <w:t xml:space="preserve">Obr. </w:t>
      </w:r>
      <w:r w:rsidR="001852CC">
        <w:rPr>
          <w:i/>
          <w:iCs/>
        </w:rPr>
        <w:t>6</w:t>
      </w:r>
      <w:r>
        <w:rPr>
          <w:i/>
          <w:iCs/>
        </w:rPr>
        <w:t xml:space="preserve"> </w:t>
      </w:r>
      <w:r w:rsidR="00662517">
        <w:rPr>
          <w:i/>
          <w:iCs/>
        </w:rPr>
        <w:t>G</w:t>
      </w:r>
      <w:r>
        <w:rPr>
          <w:i/>
          <w:iCs/>
        </w:rPr>
        <w:t>rafický editor na úpravu šablon</w:t>
      </w:r>
    </w:p>
    <w:p w14:paraId="6C172299" w14:textId="55A978B0" w:rsidR="00920D54" w:rsidRDefault="00920D54" w:rsidP="00920D54">
      <w:pPr>
        <w:pStyle w:val="Nadpis3"/>
      </w:pPr>
      <w:r>
        <w:lastRenderedPageBreak/>
        <w:t xml:space="preserve"> </w:t>
      </w:r>
      <w:r w:rsidR="00451F6C">
        <w:t>Pluginy</w:t>
      </w:r>
    </w:p>
    <w:p w14:paraId="6187E7E1" w14:textId="59060C8A" w:rsidR="00030849" w:rsidRPr="00030849" w:rsidRDefault="00796B7E" w:rsidP="00030849">
      <w:pPr>
        <w:ind w:left="709"/>
      </w:pPr>
      <w:r>
        <w:t>Pluginy j</w:t>
      </w:r>
      <w:r w:rsidR="00030849">
        <w:t xml:space="preserve">sou dalším skvělým nástrojem na modifikaci stránek. Instalují se stejně jako šablony a na Wordpress jich můžete najít tisíce. </w:t>
      </w:r>
      <w:r w:rsidR="004500BC">
        <w:t>Pluginy m</w:t>
      </w:r>
      <w:r w:rsidR="00030849">
        <w:t>ají různ</w:t>
      </w:r>
      <w:r w:rsidR="00E6142E">
        <w:t>é</w:t>
      </w:r>
      <w:r w:rsidR="00030849">
        <w:t xml:space="preserve"> funkce a určení. Od vylepšení vzhledu až po přetvoření webu na úplně jinou funkcionalitu. Pro správnou optimalizaci pluginů je důležité je správně nastavit a brát </w:t>
      </w:r>
      <w:r w:rsidR="009C45CD">
        <w:t xml:space="preserve">v </w:t>
      </w:r>
      <w:r w:rsidR="00030849">
        <w:t xml:space="preserve">potaz </w:t>
      </w:r>
      <w:r w:rsidR="00DC7214">
        <w:t>to</w:t>
      </w:r>
      <w:r w:rsidR="00030849">
        <w:t>, že každý plugin má nějaké nároky na výkon.</w:t>
      </w:r>
    </w:p>
    <w:p w14:paraId="7FF2E221" w14:textId="602F91DD" w:rsidR="004942A8" w:rsidRDefault="004942A8" w:rsidP="004942A8">
      <w:pPr>
        <w:pStyle w:val="Nadpis2"/>
      </w:pPr>
      <w:r>
        <w:t>Woocommerce</w:t>
      </w:r>
    </w:p>
    <w:p w14:paraId="1BFBB337" w14:textId="16A49E57" w:rsidR="00662651" w:rsidRDefault="00662651" w:rsidP="00662651">
      <w:pPr>
        <w:pStyle w:val="Nadpis3"/>
      </w:pPr>
      <w:r>
        <w:t xml:space="preserve"> Popis</w:t>
      </w:r>
    </w:p>
    <w:p w14:paraId="445B35AA" w14:textId="50375E31" w:rsidR="002436FC" w:rsidRPr="002436FC" w:rsidRDefault="002436FC" w:rsidP="002436FC">
      <w:pPr>
        <w:ind w:left="709"/>
      </w:pPr>
      <w:r w:rsidRPr="002436FC">
        <w:t>WooCommerce je </w:t>
      </w:r>
      <w:hyperlink r:id="rId45" w:tgtFrame="_blank" w:history="1">
        <w:r w:rsidRPr="002436FC">
          <w:rPr>
            <w:rStyle w:val="Hypertextovodkaz"/>
          </w:rPr>
          <w:t>nejpopulárnější</w:t>
        </w:r>
      </w:hyperlink>
      <w:r w:rsidRPr="002436FC">
        <w:t xml:space="preserve"> open-source </w:t>
      </w:r>
      <w:proofErr w:type="spellStart"/>
      <w:r w:rsidRPr="002436FC">
        <w:t>eCommerce</w:t>
      </w:r>
      <w:proofErr w:type="spellEnd"/>
      <w:r w:rsidRPr="002436FC">
        <w:t xml:space="preserve"> řešení na světě.</w:t>
      </w:r>
      <w:r>
        <w:t xml:space="preserve"> Má spoustu předností, mezi které patří například česká lokalizace, integrace dopravců a platebních metod, rozsáhl</w:t>
      </w:r>
      <w:r w:rsidR="00971615">
        <w:t>á</w:t>
      </w:r>
      <w:r>
        <w:t xml:space="preserve"> vývojářsk</w:t>
      </w:r>
      <w:r w:rsidR="00971615">
        <w:t>á</w:t>
      </w:r>
      <w:r>
        <w:t xml:space="preserve"> komunit</w:t>
      </w:r>
      <w:r w:rsidR="00971615">
        <w:t>a</w:t>
      </w:r>
      <w:r>
        <w:t xml:space="preserve"> se spoustou další</w:t>
      </w:r>
      <w:r w:rsidR="00E20BFF">
        <w:t>ch</w:t>
      </w:r>
      <w:r>
        <w:t xml:space="preserve"> rozšíření a mnoho dalších. Jeho součástí je taky systém analýz a grafů o vašem prodeji.</w:t>
      </w:r>
    </w:p>
    <w:p w14:paraId="2F6526E8" w14:textId="646FEA0A" w:rsidR="00662651" w:rsidRDefault="00662651" w:rsidP="00662651">
      <w:pPr>
        <w:pStyle w:val="Nadpis3"/>
      </w:pPr>
      <w:r>
        <w:t xml:space="preserve"> Instalace </w:t>
      </w:r>
      <w:r w:rsidR="00920D54">
        <w:t>a konfigurace</w:t>
      </w:r>
    </w:p>
    <w:p w14:paraId="34726583" w14:textId="691AA9C3" w:rsidR="002436FC" w:rsidRPr="002436FC" w:rsidRDefault="002436FC" w:rsidP="002436FC">
      <w:pPr>
        <w:ind w:left="709"/>
      </w:pPr>
      <w:r>
        <w:t>Instalaci provedete stejně jako u všech ostatních pluginů.</w:t>
      </w:r>
      <w:r w:rsidR="00BF368A">
        <w:t xml:space="preserve"> V konfiguraci nastavíte vaši adresu, kategorii, způsob podnikání, typ produktu, kolik produktů prodáváte, možnost propagace (pomocí Facebooku, Google </w:t>
      </w:r>
      <w:proofErr w:type="spellStart"/>
      <w:r w:rsidR="00BF368A">
        <w:t>ads</w:t>
      </w:r>
      <w:proofErr w:type="spellEnd"/>
      <w:r w:rsidR="00BF368A">
        <w:t xml:space="preserve"> atd.) a posledním krokem je volba šablony. Poté musíte ještě dokončit nastavení plateb, daní, doručování a přidat produkty. V nastavení doporučuji ještě zkontrolovat měnu, jednotky hmotnosti a rozměru.</w:t>
      </w:r>
    </w:p>
    <w:p w14:paraId="12CF6EBE" w14:textId="0AC0EB5B" w:rsidR="00920D54" w:rsidRDefault="00920D54" w:rsidP="00920D54">
      <w:pPr>
        <w:pStyle w:val="Nadpis3"/>
      </w:pPr>
      <w:r>
        <w:t xml:space="preserve"> Řešení plateb</w:t>
      </w:r>
      <w:r w:rsidR="00BF368A">
        <w:t xml:space="preserve"> a daní</w:t>
      </w:r>
    </w:p>
    <w:p w14:paraId="2611B2FD" w14:textId="353BB09D" w:rsidR="00BF368A" w:rsidRDefault="00BF368A" w:rsidP="00BF368A">
      <w:pPr>
        <w:ind w:left="709"/>
      </w:pPr>
      <w:r>
        <w:t xml:space="preserve">Nastavení plateb je integrováno přímo do Woocommerce. </w:t>
      </w:r>
      <w:r w:rsidR="008175D8">
        <w:t>Já jsem si nastavil platbu na dobírku, na účet a kartou. Poslední jmenovaná se nastavuje pomocí služby Stripe. Založíte si jejich účet a přepíšete si vaše vygenerované API kódy do Woocommerce.</w:t>
      </w:r>
    </w:p>
    <w:p w14:paraId="4DF34243" w14:textId="0CB22D26" w:rsidR="0055242B" w:rsidRPr="001852CC" w:rsidRDefault="0055242B" w:rsidP="00BF368A">
      <w:pPr>
        <w:ind w:left="709"/>
      </w:pPr>
      <w:r>
        <w:t>Daně jsem si ve Woocommerce nastavil ručně, ale lze použít i automatizovan</w:t>
      </w:r>
      <w:r w:rsidR="00663A91">
        <w:t>ý</w:t>
      </w:r>
      <w:r>
        <w:t xml:space="preserve"> plugin </w:t>
      </w:r>
      <w:proofErr w:type="spellStart"/>
      <w:r>
        <w:t>jetpack</w:t>
      </w:r>
      <w:proofErr w:type="spellEnd"/>
      <w:r>
        <w:t>.</w:t>
      </w:r>
      <w:r w:rsidR="001852CC">
        <w:t xml:space="preserve"> Nejprve jsem si vytvořil daň s názvem DPH, které jsem přidal parametry (stát, procento daně) a poté jsem pokračoval v nastavení daně, kde jsem nakonfiguroval požadavky, které můžete vidět na obrázku.</w:t>
      </w:r>
    </w:p>
    <w:p w14:paraId="689A7E70" w14:textId="53E22B3A" w:rsidR="00EF26D5" w:rsidRDefault="00EF26D5" w:rsidP="00BF368A">
      <w:pPr>
        <w:ind w:left="709"/>
      </w:pPr>
      <w:r>
        <w:rPr>
          <w:noProof/>
        </w:rPr>
        <w:lastRenderedPageBreak/>
        <w:drawing>
          <wp:inline distT="0" distB="0" distL="0" distR="0" wp14:anchorId="65F7C177" wp14:editId="45DB1411">
            <wp:extent cx="5572125" cy="3514725"/>
            <wp:effectExtent l="0" t="0" r="9525"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514725"/>
                    </a:xfrm>
                    <a:prstGeom prst="rect">
                      <a:avLst/>
                    </a:prstGeom>
                    <a:noFill/>
                    <a:ln>
                      <a:noFill/>
                    </a:ln>
                  </pic:spPr>
                </pic:pic>
              </a:graphicData>
            </a:graphic>
          </wp:inline>
        </w:drawing>
      </w:r>
    </w:p>
    <w:p w14:paraId="26A12078" w14:textId="704E9CDF" w:rsidR="00D14056" w:rsidRPr="00FE2484" w:rsidRDefault="00FE2484" w:rsidP="00FE2484">
      <w:pPr>
        <w:ind w:left="709"/>
        <w:jc w:val="center"/>
        <w:rPr>
          <w:i/>
          <w:iCs/>
        </w:rPr>
      </w:pPr>
      <w:r>
        <w:rPr>
          <w:i/>
          <w:iCs/>
        </w:rPr>
        <w:t xml:space="preserve">Obr. </w:t>
      </w:r>
      <w:r w:rsidR="001852CC">
        <w:rPr>
          <w:i/>
          <w:iCs/>
        </w:rPr>
        <w:t>7</w:t>
      </w:r>
      <w:r>
        <w:rPr>
          <w:i/>
          <w:iCs/>
        </w:rPr>
        <w:t xml:space="preserve"> API klíče pro platbu kartou</w:t>
      </w:r>
    </w:p>
    <w:p w14:paraId="6A89765C" w14:textId="21CCCCBD" w:rsidR="00EF26D5" w:rsidRDefault="00EF26D5" w:rsidP="00EF26D5">
      <w:pPr>
        <w:ind w:left="709"/>
      </w:pPr>
      <w:r>
        <w:rPr>
          <w:noProof/>
        </w:rPr>
        <w:lastRenderedPageBreak/>
        <w:drawing>
          <wp:inline distT="0" distB="0" distL="0" distR="0" wp14:anchorId="07BE9C4E" wp14:editId="0C756783">
            <wp:extent cx="5580380" cy="5742305"/>
            <wp:effectExtent l="0" t="0" r="127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742305"/>
                    </a:xfrm>
                    <a:prstGeom prst="rect">
                      <a:avLst/>
                    </a:prstGeom>
                    <a:noFill/>
                    <a:ln>
                      <a:noFill/>
                    </a:ln>
                  </pic:spPr>
                </pic:pic>
              </a:graphicData>
            </a:graphic>
          </wp:inline>
        </w:drawing>
      </w:r>
    </w:p>
    <w:p w14:paraId="48D74401" w14:textId="77E99F9F" w:rsidR="00FE2484" w:rsidRPr="00FE2484" w:rsidRDefault="00FE2484" w:rsidP="00FE2484">
      <w:pPr>
        <w:ind w:left="709"/>
        <w:jc w:val="center"/>
        <w:rPr>
          <w:i/>
          <w:iCs/>
        </w:rPr>
      </w:pPr>
      <w:r>
        <w:rPr>
          <w:i/>
          <w:iCs/>
        </w:rPr>
        <w:t xml:space="preserve">Obr. </w:t>
      </w:r>
      <w:r w:rsidR="001852CC">
        <w:rPr>
          <w:i/>
          <w:iCs/>
        </w:rPr>
        <w:t>8</w:t>
      </w:r>
      <w:r>
        <w:rPr>
          <w:i/>
          <w:iCs/>
        </w:rPr>
        <w:t xml:space="preserve"> nastavení daní</w:t>
      </w:r>
    </w:p>
    <w:p w14:paraId="1CABCF85" w14:textId="52B0B939" w:rsidR="00662651" w:rsidRDefault="00662651" w:rsidP="00662651">
      <w:pPr>
        <w:pStyle w:val="Nadpis3"/>
      </w:pPr>
      <w:r>
        <w:t xml:space="preserve"> Přidání nového produktu</w:t>
      </w:r>
    </w:p>
    <w:p w14:paraId="0DA4C40C" w14:textId="362B8E54" w:rsidR="008E50E6" w:rsidRDefault="008E50E6" w:rsidP="008E50E6">
      <w:pPr>
        <w:ind w:left="709"/>
      </w:pPr>
      <w:r>
        <w:t>Po přidání WooCommerce se ve Wordpressu vytvoří nová kolonka „produkty”, zde naleznete možnost „vytvořit produkt“, popřípadě „import produktu“. Po tom, co zvolíte možnost „vytvořit produkt“, jste přesměrováni na stránku, kde vyplníte parametry produktu (název, popis, m</w:t>
      </w:r>
      <w:r w:rsidR="009C3513">
        <w:t>é</w:t>
      </w:r>
      <w:r>
        <w:t>dia, kategorie, SEO klíčové slovo a cenu). Potom už stačí jen vše publikovat.</w:t>
      </w:r>
    </w:p>
    <w:p w14:paraId="6D980EF1" w14:textId="6F46CA54" w:rsidR="008E50E6" w:rsidRDefault="001015E4" w:rsidP="005522E3">
      <w:r>
        <w:rPr>
          <w:noProof/>
        </w:rPr>
        <w:lastRenderedPageBreak/>
        <w:drawing>
          <wp:inline distT="0" distB="0" distL="0" distR="0" wp14:anchorId="3C99CC09" wp14:editId="59F26C44">
            <wp:extent cx="5864497" cy="3067050"/>
            <wp:effectExtent l="0" t="0" r="317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13150" cy="3092495"/>
                    </a:xfrm>
                    <a:prstGeom prst="rect">
                      <a:avLst/>
                    </a:prstGeom>
                    <a:noFill/>
                    <a:ln>
                      <a:noFill/>
                    </a:ln>
                  </pic:spPr>
                </pic:pic>
              </a:graphicData>
            </a:graphic>
          </wp:inline>
        </w:drawing>
      </w:r>
    </w:p>
    <w:p w14:paraId="0501C6DF" w14:textId="3F8A5157" w:rsidR="008E50E6" w:rsidRPr="00E651B0" w:rsidRDefault="008E50E6" w:rsidP="008E50E6">
      <w:pPr>
        <w:ind w:left="709"/>
        <w:jc w:val="center"/>
      </w:pPr>
      <w:r>
        <w:t xml:space="preserve">Obr. </w:t>
      </w:r>
      <w:r w:rsidR="001852CC">
        <w:t>9</w:t>
      </w:r>
      <w:r>
        <w:t xml:space="preserve"> </w:t>
      </w:r>
      <w:r w:rsidR="00662517">
        <w:t>P</w:t>
      </w:r>
      <w:r>
        <w:t>řidání produktu Wordpress</w:t>
      </w:r>
    </w:p>
    <w:p w14:paraId="60BEAAA1" w14:textId="77777777" w:rsidR="008E50E6" w:rsidRPr="008E50E6" w:rsidRDefault="008E50E6" w:rsidP="008E50E6"/>
    <w:p w14:paraId="0CB4802B" w14:textId="21F77870" w:rsidR="00662651" w:rsidRDefault="00920D54" w:rsidP="00920D54">
      <w:pPr>
        <w:pStyle w:val="Nadpis2"/>
      </w:pPr>
      <w:r>
        <w:t>Zabezpečení</w:t>
      </w:r>
    </w:p>
    <w:p w14:paraId="2DD4130A" w14:textId="6A4FE2AA" w:rsidR="00451F6C" w:rsidRDefault="00451F6C" w:rsidP="00451F6C">
      <w:pPr>
        <w:pStyle w:val="Nadpis3"/>
      </w:pPr>
      <w:r>
        <w:t xml:space="preserve"> Popis</w:t>
      </w:r>
    </w:p>
    <w:p w14:paraId="15B78BDF" w14:textId="59C71EA7" w:rsidR="00451F6C" w:rsidRPr="00451F6C" w:rsidRDefault="00451F6C" w:rsidP="00451F6C">
      <w:pPr>
        <w:ind w:left="709"/>
      </w:pPr>
      <w:r>
        <w:t>E-shopy jsou velmi častým cílem</w:t>
      </w:r>
      <w:r w:rsidR="00CD1188">
        <w:t xml:space="preserve"> </w:t>
      </w:r>
      <w:r>
        <w:t>internetových útoků. Nejčastějším problémem je spam a malware</w:t>
      </w:r>
      <w:r w:rsidR="00AB2C5F">
        <w:t xml:space="preserve">. Tyto útoky </w:t>
      </w:r>
      <w:r w:rsidR="00DF6299">
        <w:t>mohou</w:t>
      </w:r>
      <w:r w:rsidR="00AB2C5F">
        <w:t xml:space="preserve"> zpomalovat, zahlcovat</w:t>
      </w:r>
      <w:r w:rsidR="00DF6299">
        <w:t xml:space="preserve"> </w:t>
      </w:r>
      <w:r w:rsidR="00AB2C5F">
        <w:t xml:space="preserve">ale i nabourat a ohrozit bezpečnost celé stránky. U e-shopu je toto riziko o to větší, </w:t>
      </w:r>
      <w:r w:rsidR="00C530F9">
        <w:t>proto</w:t>
      </w:r>
      <w:r w:rsidR="00AB2C5F">
        <w:t>že se operuje s citlivými daty uživatele, jako jsou různé osobní údaje ale i platební metody.</w:t>
      </w:r>
    </w:p>
    <w:p w14:paraId="0710F813" w14:textId="6AA00FB7" w:rsidR="00451F6C" w:rsidRDefault="00451F6C" w:rsidP="00451F6C">
      <w:pPr>
        <w:pStyle w:val="Nadpis3"/>
      </w:pPr>
      <w:r>
        <w:t xml:space="preserve"> Realizace</w:t>
      </w:r>
    </w:p>
    <w:p w14:paraId="3C12BBC8" w14:textId="056C29F6" w:rsidR="00AB2C5F" w:rsidRDefault="00451F6C" w:rsidP="00AB2C5F">
      <w:pPr>
        <w:ind w:left="709"/>
      </w:pPr>
      <w:r>
        <w:t>Pro zabezpečení</w:t>
      </w:r>
      <w:r w:rsidR="00AB2C5F">
        <w:t xml:space="preserve"> Wordpress existuje spousta zabezpečovacích pluginů. Já</w:t>
      </w:r>
      <w:r>
        <w:t xml:space="preserve"> jsem použil pluginy Antispam Bee</w:t>
      </w:r>
      <w:r w:rsidR="00B55F99">
        <w:t xml:space="preserve"> </w:t>
      </w:r>
      <w:r w:rsidR="00AB2C5F">
        <w:t xml:space="preserve">a </w:t>
      </w:r>
      <w:proofErr w:type="spellStart"/>
      <w:r>
        <w:t>MalCare</w:t>
      </w:r>
      <w:proofErr w:type="spellEnd"/>
      <w:r>
        <w:t xml:space="preserve"> </w:t>
      </w:r>
      <w:proofErr w:type="spellStart"/>
      <w:r>
        <w:t>Security</w:t>
      </w:r>
      <w:proofErr w:type="spellEnd"/>
      <w:r w:rsidR="004F4D37">
        <w:t xml:space="preserve"> </w:t>
      </w:r>
      <w:r w:rsidR="00AB2C5F">
        <w:t>z důvodu nízké náročnosti na výkon a skvělého hodnocení.</w:t>
      </w:r>
    </w:p>
    <w:p w14:paraId="1987CA2E" w14:textId="4A019228" w:rsidR="00451F6C" w:rsidRDefault="00AB2C5F" w:rsidP="00AB2C5F">
      <w:pPr>
        <w:ind w:left="709"/>
      </w:pPr>
      <w:r>
        <w:t xml:space="preserve">První jmenovaný se stará čistě o problematiku spamu. Automaticky vyhodnocuje, co je a co není spam, ale lze ho taky ručně nastavit. Například přidat výjimky často komentujícím zákazníkům nebo nastavení specifického jazyka, ve kterém </w:t>
      </w:r>
      <w:r w:rsidR="00AF080F">
        <w:t>mohou</w:t>
      </w:r>
      <w:r>
        <w:t xml:space="preserve"> být komentáře publikovány.</w:t>
      </w:r>
    </w:p>
    <w:p w14:paraId="04745FF9" w14:textId="4F3FB8EE" w:rsidR="008E50E6" w:rsidRDefault="008E50E6" w:rsidP="00AB2C5F">
      <w:pPr>
        <w:ind w:left="709"/>
      </w:pPr>
      <w:r>
        <w:rPr>
          <w:noProof/>
        </w:rPr>
        <w:lastRenderedPageBreak/>
        <w:drawing>
          <wp:inline distT="0" distB="0" distL="0" distR="0" wp14:anchorId="262EDB70" wp14:editId="00141156">
            <wp:extent cx="5569585" cy="352679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p>
    <w:p w14:paraId="5AA663CB" w14:textId="2B532039" w:rsidR="008E50E6" w:rsidRPr="008E50E6" w:rsidRDefault="008E50E6" w:rsidP="008E50E6">
      <w:pPr>
        <w:ind w:left="709"/>
        <w:jc w:val="center"/>
        <w:rPr>
          <w:i/>
          <w:iCs/>
        </w:rPr>
      </w:pPr>
      <w:r>
        <w:rPr>
          <w:i/>
          <w:iCs/>
        </w:rPr>
        <w:t>Obr.</w:t>
      </w:r>
      <w:r w:rsidR="0055242B">
        <w:rPr>
          <w:i/>
          <w:iCs/>
        </w:rPr>
        <w:t xml:space="preserve"> </w:t>
      </w:r>
      <w:r w:rsidR="00FE2484">
        <w:rPr>
          <w:i/>
          <w:iCs/>
        </w:rPr>
        <w:t>1</w:t>
      </w:r>
      <w:r w:rsidR="001852CC">
        <w:rPr>
          <w:i/>
          <w:iCs/>
        </w:rPr>
        <w:t>0</w:t>
      </w:r>
      <w:r>
        <w:rPr>
          <w:i/>
          <w:iCs/>
        </w:rPr>
        <w:t xml:space="preserve"> </w:t>
      </w:r>
      <w:r w:rsidR="00662517">
        <w:rPr>
          <w:i/>
          <w:iCs/>
        </w:rPr>
        <w:t>K</w:t>
      </w:r>
      <w:r>
        <w:rPr>
          <w:i/>
          <w:iCs/>
        </w:rPr>
        <w:t>onfigurace pluginu Antispam Bee</w:t>
      </w:r>
    </w:p>
    <w:p w14:paraId="56A4F9E3" w14:textId="693B81D4" w:rsidR="00AB2C5F" w:rsidRDefault="00AB2C5F" w:rsidP="00AB2C5F">
      <w:pPr>
        <w:ind w:left="709"/>
      </w:pPr>
      <w:r>
        <w:t xml:space="preserve">Druhý jmenovaný plugin se stará o zbylou bezpečnost webové stránky. Blokuje nežádoucí boty, </w:t>
      </w:r>
      <w:proofErr w:type="spellStart"/>
      <w:r>
        <w:t>scanuje</w:t>
      </w:r>
      <w:proofErr w:type="spellEnd"/>
      <w:r>
        <w:t xml:space="preserve"> soubory webu před nežádoucím malwarem a upozorňuje na </w:t>
      </w:r>
      <w:proofErr w:type="spellStart"/>
      <w:r>
        <w:t>brute</w:t>
      </w:r>
      <w:proofErr w:type="spellEnd"/>
      <w:r>
        <w:t xml:space="preserve"> </w:t>
      </w:r>
      <w:proofErr w:type="spellStart"/>
      <w:r>
        <w:t>force</w:t>
      </w:r>
      <w:proofErr w:type="spellEnd"/>
      <w:r>
        <w:t xml:space="preserve"> </w:t>
      </w:r>
      <w:proofErr w:type="spellStart"/>
      <w:r>
        <w:t>attack</w:t>
      </w:r>
      <w:proofErr w:type="spellEnd"/>
      <w:r>
        <w:t>.</w:t>
      </w:r>
    </w:p>
    <w:p w14:paraId="2AF09E40" w14:textId="5ECCDBE1" w:rsidR="008E50E6" w:rsidRDefault="00D47A7E" w:rsidP="00AB2C5F">
      <w:pPr>
        <w:ind w:left="709"/>
      </w:pPr>
      <w:r>
        <w:rPr>
          <w:noProof/>
        </w:rPr>
        <w:drawing>
          <wp:inline distT="0" distB="0" distL="0" distR="0" wp14:anchorId="5B00329E" wp14:editId="6669E61C">
            <wp:extent cx="5572125" cy="83820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3487" cy="839909"/>
                    </a:xfrm>
                    <a:prstGeom prst="rect">
                      <a:avLst/>
                    </a:prstGeom>
                    <a:noFill/>
                    <a:ln>
                      <a:noFill/>
                    </a:ln>
                  </pic:spPr>
                </pic:pic>
              </a:graphicData>
            </a:graphic>
          </wp:inline>
        </w:drawing>
      </w:r>
    </w:p>
    <w:p w14:paraId="33D5A794" w14:textId="61D6FE34" w:rsidR="008E50E6" w:rsidRPr="008E50E6" w:rsidRDefault="008E50E6" w:rsidP="008E50E6">
      <w:pPr>
        <w:ind w:left="709"/>
        <w:jc w:val="center"/>
        <w:rPr>
          <w:i/>
          <w:iCs/>
        </w:rPr>
      </w:pPr>
      <w:r>
        <w:rPr>
          <w:i/>
          <w:iCs/>
        </w:rPr>
        <w:t>Obr.</w:t>
      </w:r>
      <w:r w:rsidR="0055242B">
        <w:rPr>
          <w:i/>
          <w:iCs/>
        </w:rPr>
        <w:t xml:space="preserve"> 1</w:t>
      </w:r>
      <w:r w:rsidR="001852CC">
        <w:rPr>
          <w:i/>
          <w:iCs/>
        </w:rPr>
        <w:t>1</w:t>
      </w:r>
      <w:r>
        <w:rPr>
          <w:i/>
          <w:iCs/>
        </w:rPr>
        <w:t xml:space="preserve"> </w:t>
      </w:r>
      <w:r w:rsidR="00662517">
        <w:rPr>
          <w:i/>
          <w:iCs/>
        </w:rPr>
        <w:t>P</w:t>
      </w:r>
      <w:r>
        <w:rPr>
          <w:i/>
          <w:iCs/>
        </w:rPr>
        <w:t>řehled cizích zablokovaných pokusů o přihlášení</w:t>
      </w:r>
    </w:p>
    <w:p w14:paraId="2882D3A9" w14:textId="65FABF02" w:rsidR="00920D54" w:rsidRDefault="00920D54" w:rsidP="00920D54">
      <w:pPr>
        <w:pStyle w:val="Nadpis2"/>
      </w:pPr>
      <w:r>
        <w:t>SEO</w:t>
      </w:r>
    </w:p>
    <w:p w14:paraId="5F7E8AFD" w14:textId="512C97F5" w:rsidR="00451F6C" w:rsidRDefault="00451F6C" w:rsidP="00451F6C">
      <w:pPr>
        <w:pStyle w:val="Nadpis3"/>
      </w:pPr>
      <w:r>
        <w:t xml:space="preserve"> Popis</w:t>
      </w:r>
    </w:p>
    <w:p w14:paraId="36CE74D6" w14:textId="0BC19467" w:rsidR="00451F6C" w:rsidRPr="00451F6C" w:rsidRDefault="00451F6C" w:rsidP="003D449D">
      <w:pPr>
        <w:ind w:left="709"/>
      </w:pPr>
      <w:r>
        <w:t>SEO (</w:t>
      </w:r>
      <w:proofErr w:type="spellStart"/>
      <w:r>
        <w:t>Search</w:t>
      </w:r>
      <w:proofErr w:type="spellEnd"/>
      <w:r>
        <w:t xml:space="preserve"> </w:t>
      </w:r>
      <w:proofErr w:type="spellStart"/>
      <w:r>
        <w:t>Engine</w:t>
      </w:r>
      <w:proofErr w:type="spellEnd"/>
      <w:r>
        <w:t xml:space="preserve"> </w:t>
      </w:r>
      <w:proofErr w:type="spellStart"/>
      <w:r>
        <w:t>Optimization</w:t>
      </w:r>
      <w:proofErr w:type="spellEnd"/>
      <w:r>
        <w:t xml:space="preserve">) neboli optimalizace pro vyhledávače je postup, který vylepší pozici ve vyhledávači, tudíž zvýší množství návštěvníků. </w:t>
      </w:r>
    </w:p>
    <w:p w14:paraId="7AEEC953" w14:textId="168D22E1" w:rsidR="00451F6C" w:rsidRDefault="00451F6C" w:rsidP="00451F6C">
      <w:pPr>
        <w:pStyle w:val="Nadpis3"/>
      </w:pPr>
      <w:r>
        <w:lastRenderedPageBreak/>
        <w:t xml:space="preserve"> Realizace</w:t>
      </w:r>
    </w:p>
    <w:p w14:paraId="7F0DF903" w14:textId="5AFDCA64" w:rsidR="004942A8" w:rsidRDefault="00451F6C" w:rsidP="00841BF4">
      <w:pPr>
        <w:ind w:left="709"/>
      </w:pPr>
      <w:r>
        <w:t xml:space="preserve">Pro problematiku SEO jsem zvolil plugin </w:t>
      </w:r>
      <w:proofErr w:type="spellStart"/>
      <w:r>
        <w:t>Yoast</w:t>
      </w:r>
      <w:proofErr w:type="spellEnd"/>
      <w:r>
        <w:t xml:space="preserve"> SEO</w:t>
      </w:r>
      <w:r w:rsidR="003D449D">
        <w:t>. Ten pomocí svých automatizovaných funkcí analyzuje vaše stránky a vygeneruje pro vyhledávače klíčový obsah</w:t>
      </w:r>
      <w:r w:rsidR="008C4825">
        <w:t>,</w:t>
      </w:r>
      <w:r w:rsidR="0059372A">
        <w:t xml:space="preserve"> </w:t>
      </w:r>
      <w:r w:rsidR="003D449D">
        <w:t xml:space="preserve">XML </w:t>
      </w:r>
      <w:proofErr w:type="spellStart"/>
      <w:r w:rsidR="003D449D">
        <w:t>sitemapu</w:t>
      </w:r>
      <w:proofErr w:type="spellEnd"/>
      <w:r w:rsidR="003D449D">
        <w:t>. Jeho další, ale již placené funkce</w:t>
      </w:r>
      <w:r w:rsidR="00841BF4">
        <w:t>,</w:t>
      </w:r>
      <w:r w:rsidR="003D449D">
        <w:t xml:space="preserve"> jsou integrace do </w:t>
      </w:r>
      <w:proofErr w:type="spellStart"/>
      <w:r w:rsidR="003D449D">
        <w:t>google</w:t>
      </w:r>
      <w:proofErr w:type="spellEnd"/>
      <w:r w:rsidR="003D449D">
        <w:t xml:space="preserve"> </w:t>
      </w:r>
      <w:proofErr w:type="spellStart"/>
      <w:r w:rsidR="003D449D">
        <w:t>maps</w:t>
      </w:r>
      <w:proofErr w:type="spellEnd"/>
      <w:r w:rsidR="003D449D">
        <w:t xml:space="preserve">, </w:t>
      </w:r>
      <w:proofErr w:type="spellStart"/>
      <w:r w:rsidR="003D449D">
        <w:t>videos</w:t>
      </w:r>
      <w:proofErr w:type="spellEnd"/>
      <w:r w:rsidR="003D449D">
        <w:t xml:space="preserve"> a </w:t>
      </w:r>
      <w:proofErr w:type="spellStart"/>
      <w:r w:rsidR="003D449D">
        <w:t>news</w:t>
      </w:r>
      <w:proofErr w:type="spellEnd"/>
      <w:r w:rsidR="003D449D">
        <w:t>.</w:t>
      </w:r>
    </w:p>
    <w:p w14:paraId="5B7AEA60" w14:textId="554A43DB" w:rsidR="004942A8" w:rsidRDefault="004942A8" w:rsidP="004942A8">
      <w:pPr>
        <w:pStyle w:val="Nadpis1"/>
      </w:pPr>
      <w:r>
        <w:lastRenderedPageBreak/>
        <w:t>Shoptet</w:t>
      </w:r>
    </w:p>
    <w:p w14:paraId="1D1A071F" w14:textId="000F5FD1" w:rsidR="0059372A" w:rsidRDefault="0059372A" w:rsidP="0059372A">
      <w:pPr>
        <w:pStyle w:val="Nadpis2"/>
      </w:pPr>
      <w:r>
        <w:t>Popis</w:t>
      </w:r>
    </w:p>
    <w:p w14:paraId="68DB8301" w14:textId="00A2D154" w:rsidR="004D3848" w:rsidRPr="004D3848" w:rsidRDefault="004D3848" w:rsidP="004D3848">
      <w:pPr>
        <w:ind w:left="709"/>
      </w:pPr>
      <w:r>
        <w:t>Shoptet je česká společnost pronajímající komplexní řešení e-shopů (pronájem e-shopu). Jedná se o jednu z největších služeb tohoto typu v ČR. Nabízí šablonový systém e-shopů s vlastním redakčním systémem s lokalizací v mnoha zemích.</w:t>
      </w:r>
    </w:p>
    <w:p w14:paraId="453A424D" w14:textId="5065361B" w:rsidR="0059372A" w:rsidRDefault="0059372A" w:rsidP="0059372A">
      <w:pPr>
        <w:pStyle w:val="Nadpis2"/>
      </w:pPr>
      <w:r>
        <w:t>Vytvoření e-shopu</w:t>
      </w:r>
    </w:p>
    <w:p w14:paraId="55D9860B" w14:textId="562F668C" w:rsidR="00544E6E" w:rsidRPr="00544E6E" w:rsidRDefault="00544E6E" w:rsidP="00544E6E">
      <w:pPr>
        <w:ind w:left="709"/>
      </w:pPr>
      <w:r>
        <w:t>Obchod si založíte přímo na stránce Shoptet.cz</w:t>
      </w:r>
      <w:r w:rsidR="006E06BD">
        <w:t>,</w:t>
      </w:r>
      <w:r>
        <w:t xml:space="preserve"> a to tím, že si nejprve vytvoříte zdarma zkušební stránku na 30 dnů a později si vyberete jeden z</w:t>
      </w:r>
      <w:r w:rsidR="006E06BD">
        <w:t>e</w:t>
      </w:r>
      <w:r>
        <w:t> čtyř tarifů. Tarify se liší hlavně v množství produktů a nabízených dodatečných služeb. Poté</w:t>
      </w:r>
      <w:r w:rsidR="00F67D6E">
        <w:t xml:space="preserve">, </w:t>
      </w:r>
      <w:r>
        <w:t>co jste vyplnili e-mail do svého zkušebního e-shopu, budete přesměrováni do administrační sekce Shoptetu, kde na vás bude čekat vyskakovací okno s vašimi přihlašovacími údaji</w:t>
      </w:r>
      <w:r w:rsidR="006B2FE7">
        <w:t xml:space="preserve"> a doménou k vaší stránce.</w:t>
      </w:r>
    </w:p>
    <w:p w14:paraId="165A4515" w14:textId="7A6C08B0" w:rsidR="00DA3C63" w:rsidRDefault="00DA3C63" w:rsidP="00DA3C63">
      <w:r>
        <w:rPr>
          <w:noProof/>
        </w:rPr>
        <w:drawing>
          <wp:inline distT="0" distB="0" distL="0" distR="0" wp14:anchorId="5A6FD9E3" wp14:editId="20CD6E07">
            <wp:extent cx="5572125" cy="3105150"/>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14:paraId="1D963F00" w14:textId="307A5796" w:rsidR="00DA3C63" w:rsidRDefault="00DA3C63" w:rsidP="00DA3C63">
      <w:pPr>
        <w:jc w:val="center"/>
        <w:rPr>
          <w:i/>
          <w:iCs/>
        </w:rPr>
      </w:pPr>
      <w:r>
        <w:rPr>
          <w:i/>
          <w:iCs/>
        </w:rPr>
        <w:t>Obr.</w:t>
      </w:r>
      <w:r w:rsidR="00006DB5">
        <w:rPr>
          <w:i/>
          <w:iCs/>
        </w:rPr>
        <w:t xml:space="preserve"> 1</w:t>
      </w:r>
      <w:r w:rsidR="00FE2484">
        <w:rPr>
          <w:i/>
          <w:iCs/>
        </w:rPr>
        <w:t>2</w:t>
      </w:r>
      <w:r>
        <w:rPr>
          <w:i/>
          <w:iCs/>
        </w:rPr>
        <w:t xml:space="preserve"> </w:t>
      </w:r>
      <w:r w:rsidR="00662517">
        <w:rPr>
          <w:i/>
          <w:iCs/>
        </w:rPr>
        <w:t>Nabídka tarifů</w:t>
      </w:r>
    </w:p>
    <w:p w14:paraId="34BEAA9E" w14:textId="77777777" w:rsidR="00781D48" w:rsidRDefault="00781D48" w:rsidP="00DA3C63">
      <w:pPr>
        <w:jc w:val="center"/>
        <w:rPr>
          <w:i/>
          <w:iCs/>
        </w:rPr>
      </w:pPr>
    </w:p>
    <w:p w14:paraId="5DFC4698" w14:textId="5219FE23" w:rsidR="00DA3C63" w:rsidRDefault="00DA3C63" w:rsidP="00DA3C63">
      <w:pPr>
        <w:jc w:val="center"/>
        <w:rPr>
          <w:i/>
          <w:iCs/>
        </w:rPr>
      </w:pPr>
      <w:r>
        <w:rPr>
          <w:i/>
          <w:iCs/>
          <w:noProof/>
        </w:rPr>
        <w:lastRenderedPageBreak/>
        <w:drawing>
          <wp:inline distT="0" distB="0" distL="0" distR="0" wp14:anchorId="3A9D1870" wp14:editId="328A45D3">
            <wp:extent cx="5580380" cy="3637915"/>
            <wp:effectExtent l="0" t="0" r="127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637915"/>
                    </a:xfrm>
                    <a:prstGeom prst="rect">
                      <a:avLst/>
                    </a:prstGeom>
                    <a:noFill/>
                    <a:ln>
                      <a:noFill/>
                    </a:ln>
                  </pic:spPr>
                </pic:pic>
              </a:graphicData>
            </a:graphic>
          </wp:inline>
        </w:drawing>
      </w:r>
    </w:p>
    <w:p w14:paraId="4A3753C4" w14:textId="019C16F3" w:rsidR="00DA3C63" w:rsidRDefault="00DA3C63" w:rsidP="00DA3C63">
      <w:pPr>
        <w:jc w:val="center"/>
        <w:rPr>
          <w:i/>
          <w:iCs/>
        </w:rPr>
      </w:pPr>
      <w:r>
        <w:rPr>
          <w:i/>
          <w:iCs/>
        </w:rPr>
        <w:t>Obr.</w:t>
      </w:r>
      <w:r w:rsidR="00006DB5">
        <w:rPr>
          <w:i/>
          <w:iCs/>
        </w:rPr>
        <w:t xml:space="preserve"> 1</w:t>
      </w:r>
      <w:r w:rsidR="00FE2484">
        <w:rPr>
          <w:i/>
          <w:iCs/>
        </w:rPr>
        <w:t>3</w:t>
      </w:r>
      <w:r>
        <w:rPr>
          <w:i/>
          <w:iCs/>
        </w:rPr>
        <w:t xml:space="preserve"> </w:t>
      </w:r>
      <w:r w:rsidR="00662517">
        <w:rPr>
          <w:i/>
          <w:iCs/>
        </w:rPr>
        <w:t>P</w:t>
      </w:r>
      <w:r>
        <w:rPr>
          <w:i/>
          <w:iCs/>
        </w:rPr>
        <w:t>řihlašovací údaje</w:t>
      </w:r>
    </w:p>
    <w:p w14:paraId="0FCEB5BE" w14:textId="77777777" w:rsidR="00781D48" w:rsidRDefault="00781D48" w:rsidP="00781D48">
      <w:pPr>
        <w:jc w:val="center"/>
        <w:rPr>
          <w:i/>
          <w:iCs/>
        </w:rPr>
      </w:pPr>
      <w:r>
        <w:rPr>
          <w:i/>
          <w:iCs/>
          <w:noProof/>
        </w:rPr>
        <w:drawing>
          <wp:inline distT="0" distB="0" distL="0" distR="0" wp14:anchorId="265ECF9B" wp14:editId="1E4F2249">
            <wp:extent cx="5580380" cy="3866515"/>
            <wp:effectExtent l="0" t="0" r="127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380" cy="3866515"/>
                    </a:xfrm>
                    <a:prstGeom prst="rect">
                      <a:avLst/>
                    </a:prstGeom>
                    <a:noFill/>
                    <a:ln>
                      <a:noFill/>
                    </a:ln>
                  </pic:spPr>
                </pic:pic>
              </a:graphicData>
            </a:graphic>
          </wp:inline>
        </w:drawing>
      </w:r>
    </w:p>
    <w:p w14:paraId="71A55076" w14:textId="312300E4" w:rsidR="00DA3C63" w:rsidRPr="00DA3C63" w:rsidRDefault="00781D48" w:rsidP="00781D48">
      <w:pPr>
        <w:jc w:val="center"/>
        <w:rPr>
          <w:i/>
          <w:iCs/>
        </w:rPr>
      </w:pPr>
      <w:r>
        <w:rPr>
          <w:i/>
          <w:iCs/>
        </w:rPr>
        <w:t>Obr.</w:t>
      </w:r>
      <w:r w:rsidR="00006DB5">
        <w:rPr>
          <w:i/>
          <w:iCs/>
        </w:rPr>
        <w:t xml:space="preserve"> 1</w:t>
      </w:r>
      <w:r w:rsidR="00FE2484">
        <w:rPr>
          <w:i/>
          <w:iCs/>
        </w:rPr>
        <w:t>4</w:t>
      </w:r>
      <w:r>
        <w:rPr>
          <w:i/>
          <w:iCs/>
        </w:rPr>
        <w:t xml:space="preserve"> </w:t>
      </w:r>
      <w:r w:rsidR="00662517">
        <w:rPr>
          <w:i/>
          <w:iCs/>
        </w:rPr>
        <w:t>Z</w:t>
      </w:r>
      <w:r>
        <w:rPr>
          <w:i/>
          <w:iCs/>
        </w:rPr>
        <w:t>ákladní přehled administračního webu</w:t>
      </w:r>
    </w:p>
    <w:p w14:paraId="6CEDFBED" w14:textId="492BB886" w:rsidR="001901A9" w:rsidRPr="001901A9" w:rsidRDefault="001901A9" w:rsidP="001901A9">
      <w:pPr>
        <w:pStyle w:val="Nadpis2"/>
      </w:pPr>
      <w:r>
        <w:lastRenderedPageBreak/>
        <w:t>Konfigurace</w:t>
      </w:r>
    </w:p>
    <w:p w14:paraId="56C7B433" w14:textId="6A0BF8F4" w:rsidR="001901A9" w:rsidRDefault="001901A9" w:rsidP="006B2FE7">
      <w:pPr>
        <w:pStyle w:val="Nadpis3"/>
      </w:pPr>
      <w:r>
        <w:t>Šablony</w:t>
      </w:r>
    </w:p>
    <w:p w14:paraId="5831F8E1" w14:textId="36B33AC9" w:rsidR="00781D48" w:rsidRDefault="00EB3AEC" w:rsidP="00781D48">
      <w:pPr>
        <w:ind w:left="709"/>
      </w:pPr>
      <w:r>
        <w:t>Shoptet stejně jako Wordpress funguje na základě upravovatelných šablon</w:t>
      </w:r>
      <w:r w:rsidR="00781D48">
        <w:t>, ale těch je k dispozici pouze</w:t>
      </w:r>
      <w:r w:rsidR="00DA3C63">
        <w:t xml:space="preserve"> </w:t>
      </w:r>
      <w:r w:rsidR="00781D48">
        <w:t>pět s podporou a čtyři bez ní. Každá má na výběr z</w:t>
      </w:r>
      <w:r w:rsidR="00654A0A">
        <w:t xml:space="preserve"> osmi </w:t>
      </w:r>
      <w:r w:rsidR="00781D48">
        <w:t>barevných tónů. Já jsem pro svo</w:t>
      </w:r>
      <w:r w:rsidR="00654A0A">
        <w:t>u</w:t>
      </w:r>
      <w:r w:rsidR="00781D48">
        <w:t xml:space="preserve"> potřebu zvolil šablonu tango, z důvodu, že nejvíce odpovídá výchozí představě o konečné podobě stránek.</w:t>
      </w:r>
      <w:r w:rsidR="00544E6E">
        <w:t xml:space="preserve"> V možnosti rozložení jednotlivých stránek jsem použil třetí možnost (jak jde vidět na obr.</w:t>
      </w:r>
      <w:r w:rsidR="00006DB5">
        <w:t xml:space="preserve"> 3</w:t>
      </w:r>
      <w:proofErr w:type="gramStart"/>
      <w:r w:rsidR="00544E6E">
        <w:t>)</w:t>
      </w:r>
      <w:r w:rsidR="00855847">
        <w:t xml:space="preserve"> </w:t>
      </w:r>
      <w:r w:rsidR="00006DB5">
        <w:t xml:space="preserve"> pro</w:t>
      </w:r>
      <w:proofErr w:type="gramEnd"/>
      <w:r w:rsidR="00006DB5">
        <w:t xml:space="preserve"> zanechaní čistého designu a vysokého detailu na produkt.</w:t>
      </w:r>
    </w:p>
    <w:p w14:paraId="7ABBCF9F" w14:textId="292DE76C" w:rsidR="00006DB5" w:rsidRDefault="00006DB5" w:rsidP="00781D48">
      <w:pPr>
        <w:ind w:left="709"/>
      </w:pPr>
      <w:r>
        <w:t xml:space="preserve">Editor Shoptetu je na rozdíl od Wordpress </w:t>
      </w:r>
      <w:proofErr w:type="spellStart"/>
      <w:r>
        <w:t>pros</w:t>
      </w:r>
      <w:r w:rsidR="00C27C0C">
        <w:t>t</w:t>
      </w:r>
      <w:r w:rsidR="00E04E27">
        <w:t>ěj</w:t>
      </w:r>
      <w:r>
        <w:t>ší</w:t>
      </w:r>
      <w:proofErr w:type="spellEnd"/>
      <w:r>
        <w:t xml:space="preserve"> a nenabízí živý náhled na stránku. Tudíž všechny změny většinou provádíte pomocí textového pole, nebo přednastavených možností.</w:t>
      </w:r>
    </w:p>
    <w:p w14:paraId="371C81DE" w14:textId="2FAB6148" w:rsidR="00781D48" w:rsidRDefault="00781D48" w:rsidP="00781D48">
      <w:pPr>
        <w:jc w:val="center"/>
      </w:pPr>
      <w:r>
        <w:rPr>
          <w:noProof/>
        </w:rPr>
        <w:drawing>
          <wp:inline distT="0" distB="0" distL="0" distR="0" wp14:anchorId="157B58FB" wp14:editId="4B2E2BB9">
            <wp:extent cx="5572125" cy="233362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2333625"/>
                    </a:xfrm>
                    <a:prstGeom prst="rect">
                      <a:avLst/>
                    </a:prstGeom>
                    <a:noFill/>
                    <a:ln>
                      <a:noFill/>
                    </a:ln>
                  </pic:spPr>
                </pic:pic>
              </a:graphicData>
            </a:graphic>
          </wp:inline>
        </w:drawing>
      </w:r>
    </w:p>
    <w:p w14:paraId="5CBFDCA6" w14:textId="5DE12D3C" w:rsidR="00781D48" w:rsidRDefault="00781D48" w:rsidP="00781D48">
      <w:pPr>
        <w:jc w:val="center"/>
        <w:rPr>
          <w:i/>
          <w:iCs/>
        </w:rPr>
      </w:pPr>
      <w:r>
        <w:rPr>
          <w:i/>
          <w:iCs/>
        </w:rPr>
        <w:t xml:space="preserve">Obr. </w:t>
      </w:r>
      <w:r w:rsidR="00006DB5">
        <w:rPr>
          <w:i/>
          <w:iCs/>
        </w:rPr>
        <w:t>1</w:t>
      </w:r>
      <w:r w:rsidR="00FE2484">
        <w:rPr>
          <w:i/>
          <w:iCs/>
        </w:rPr>
        <w:t>5</w:t>
      </w:r>
      <w:r w:rsidR="00006DB5">
        <w:rPr>
          <w:i/>
          <w:iCs/>
        </w:rPr>
        <w:t xml:space="preserve"> </w:t>
      </w:r>
      <w:r w:rsidR="00662517">
        <w:rPr>
          <w:i/>
          <w:iCs/>
        </w:rPr>
        <w:t>M</w:t>
      </w:r>
      <w:r>
        <w:rPr>
          <w:i/>
          <w:iCs/>
        </w:rPr>
        <w:t>ožnosti rozvržení</w:t>
      </w:r>
    </w:p>
    <w:p w14:paraId="72F72B94" w14:textId="1E333C05" w:rsidR="00781D48" w:rsidRDefault="000F59DF" w:rsidP="00662517">
      <w:pPr>
        <w:jc w:val="center"/>
        <w:rPr>
          <w:i/>
          <w:iCs/>
        </w:rPr>
      </w:pPr>
      <w:r>
        <w:rPr>
          <w:i/>
          <w:iCs/>
          <w:noProof/>
        </w:rPr>
        <w:lastRenderedPageBreak/>
        <w:drawing>
          <wp:inline distT="0" distB="0" distL="0" distR="0" wp14:anchorId="43110C7C" wp14:editId="6BEA7FBC">
            <wp:extent cx="5572125" cy="507682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125" cy="5076825"/>
                    </a:xfrm>
                    <a:prstGeom prst="rect">
                      <a:avLst/>
                    </a:prstGeom>
                    <a:noFill/>
                    <a:ln>
                      <a:noFill/>
                    </a:ln>
                  </pic:spPr>
                </pic:pic>
              </a:graphicData>
            </a:graphic>
          </wp:inline>
        </w:drawing>
      </w:r>
    </w:p>
    <w:p w14:paraId="327D69A7" w14:textId="51152EC2" w:rsidR="00662517" w:rsidRDefault="00662517" w:rsidP="00662517">
      <w:pPr>
        <w:jc w:val="center"/>
        <w:rPr>
          <w:i/>
          <w:iCs/>
        </w:rPr>
      </w:pPr>
      <w:r>
        <w:rPr>
          <w:i/>
          <w:iCs/>
        </w:rPr>
        <w:t xml:space="preserve">Obr. </w:t>
      </w:r>
      <w:r w:rsidR="00FE2484">
        <w:rPr>
          <w:i/>
          <w:iCs/>
        </w:rPr>
        <w:t>16</w:t>
      </w:r>
      <w:r w:rsidR="00006DB5">
        <w:rPr>
          <w:i/>
          <w:iCs/>
        </w:rPr>
        <w:t xml:space="preserve"> </w:t>
      </w:r>
      <w:r>
        <w:rPr>
          <w:i/>
          <w:iCs/>
        </w:rPr>
        <w:t>Editor prvků</w:t>
      </w:r>
    </w:p>
    <w:p w14:paraId="3ECECCAC" w14:textId="608BE1D5" w:rsidR="000F59DF" w:rsidRDefault="000F59DF" w:rsidP="00662517">
      <w:pPr>
        <w:jc w:val="center"/>
        <w:rPr>
          <w:i/>
          <w:iCs/>
        </w:rPr>
      </w:pPr>
      <w:r>
        <w:rPr>
          <w:i/>
          <w:iCs/>
          <w:noProof/>
        </w:rPr>
        <w:drawing>
          <wp:inline distT="0" distB="0" distL="0" distR="0" wp14:anchorId="0D527B6A" wp14:editId="55E79835">
            <wp:extent cx="3562350" cy="178117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inline>
        </w:drawing>
      </w:r>
    </w:p>
    <w:p w14:paraId="7163A009" w14:textId="503AD760" w:rsidR="000F59DF" w:rsidRPr="00781D48" w:rsidRDefault="000F59DF" w:rsidP="00662517">
      <w:pPr>
        <w:jc w:val="center"/>
        <w:rPr>
          <w:i/>
          <w:iCs/>
        </w:rPr>
      </w:pPr>
      <w:r>
        <w:rPr>
          <w:i/>
          <w:iCs/>
        </w:rPr>
        <w:t>Obr. 1</w:t>
      </w:r>
      <w:r w:rsidR="00FE2484">
        <w:rPr>
          <w:i/>
          <w:iCs/>
        </w:rPr>
        <w:t>7</w:t>
      </w:r>
      <w:r>
        <w:rPr>
          <w:i/>
          <w:iCs/>
        </w:rPr>
        <w:t xml:space="preserve"> Ukázka prvku na stránce</w:t>
      </w:r>
    </w:p>
    <w:p w14:paraId="558F94A3" w14:textId="7C0CA570" w:rsidR="004D3848" w:rsidRDefault="004D3848" w:rsidP="006B2FE7">
      <w:pPr>
        <w:pStyle w:val="Nadpis3"/>
      </w:pPr>
      <w:r>
        <w:lastRenderedPageBreak/>
        <w:t>Přidání nového produktu</w:t>
      </w:r>
    </w:p>
    <w:p w14:paraId="390E862D" w14:textId="4F31577C" w:rsidR="004D3848" w:rsidRDefault="004D3848" w:rsidP="004D3848">
      <w:pPr>
        <w:ind w:left="709"/>
      </w:pPr>
      <w:r>
        <w:t>V záložce „produkty“ přejdete na přehled a zvolíte možnost „přidat produkt“. Do vyskakovacího okna zadáte název produktu a kategorii, kliknete na „přidat” a budete přesměrováni na podobnou stránku, jako ve Wordpressu, kde vyplníte parametry (název, URL adresa, popis, m</w:t>
      </w:r>
      <w:r w:rsidR="00DF36FE">
        <w:t>é</w:t>
      </w:r>
      <w:r>
        <w:t>dia a cena).</w:t>
      </w:r>
    </w:p>
    <w:p w14:paraId="32F5FD86" w14:textId="6C04A8CA" w:rsidR="000F59DF" w:rsidRDefault="000F59DF" w:rsidP="004D3848">
      <w:pPr>
        <w:ind w:left="709"/>
      </w:pPr>
      <w:r>
        <w:rPr>
          <w:noProof/>
        </w:rPr>
        <w:drawing>
          <wp:inline distT="0" distB="0" distL="0" distR="0" wp14:anchorId="49131B68" wp14:editId="5F90AD76">
            <wp:extent cx="5572125" cy="2609850"/>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609850"/>
                    </a:xfrm>
                    <a:prstGeom prst="rect">
                      <a:avLst/>
                    </a:prstGeom>
                    <a:noFill/>
                    <a:ln>
                      <a:noFill/>
                    </a:ln>
                  </pic:spPr>
                </pic:pic>
              </a:graphicData>
            </a:graphic>
          </wp:inline>
        </w:drawing>
      </w:r>
    </w:p>
    <w:p w14:paraId="09CC432C" w14:textId="0FA455FD" w:rsidR="000F59DF" w:rsidRPr="000F59DF" w:rsidRDefault="000F59DF" w:rsidP="000F59DF">
      <w:pPr>
        <w:ind w:left="709"/>
        <w:jc w:val="center"/>
        <w:rPr>
          <w:i/>
          <w:iCs/>
        </w:rPr>
      </w:pPr>
      <w:r>
        <w:rPr>
          <w:i/>
          <w:iCs/>
        </w:rPr>
        <w:t>Obr.1</w:t>
      </w:r>
      <w:r w:rsidR="001852CC">
        <w:rPr>
          <w:i/>
          <w:iCs/>
        </w:rPr>
        <w:t>7</w:t>
      </w:r>
      <w:r>
        <w:rPr>
          <w:i/>
          <w:iCs/>
        </w:rPr>
        <w:t xml:space="preserve"> přehled produktů</w:t>
      </w:r>
    </w:p>
    <w:p w14:paraId="434DF192" w14:textId="77777777" w:rsidR="0073311B" w:rsidRDefault="0073311B" w:rsidP="0073311B">
      <w:pPr>
        <w:rPr>
          <w:i/>
          <w:iCs/>
        </w:rPr>
      </w:pPr>
    </w:p>
    <w:p w14:paraId="18EB1CAB" w14:textId="0E0054CA" w:rsidR="005570BB" w:rsidRDefault="00006DB5" w:rsidP="006B2FE7">
      <w:pPr>
        <w:pStyle w:val="Nadpis3"/>
      </w:pPr>
      <w:r>
        <w:t xml:space="preserve"> </w:t>
      </w:r>
      <w:r w:rsidR="006661F9" w:rsidRPr="006B2FE7">
        <w:t>SEO</w:t>
      </w:r>
      <w:r>
        <w:t xml:space="preserve"> a marketing</w:t>
      </w:r>
    </w:p>
    <w:p w14:paraId="3DC17EA8" w14:textId="32BFB512" w:rsidR="00006DB5" w:rsidRDefault="00006DB5" w:rsidP="00006DB5">
      <w:pPr>
        <w:ind w:left="709"/>
      </w:pPr>
      <w:r>
        <w:t xml:space="preserve">Záložka marketingu je </w:t>
      </w:r>
      <w:r w:rsidR="00DA16D2">
        <w:t>na administračním webu dosti obsáhlá. Nabízí spoustu možností, jak komunikovat vaše produkty s novými, ale i stávajícími zákazníky. Krom</w:t>
      </w:r>
      <w:r w:rsidR="008671D9">
        <w:t xml:space="preserve">ě </w:t>
      </w:r>
      <w:r w:rsidR="00DA16D2">
        <w:t xml:space="preserve">newsletterů, věrnostních a množstevních slev, nabízí i pokročilejší systémy hlídacího psa a SMS upozornění. Já jsem se zatím touto problematikou nezabýval. Je k tomu jasný důvod a to, že nemám zatím žádné zákazníky ani produkty. </w:t>
      </w:r>
    </w:p>
    <w:p w14:paraId="4FB2AF02" w14:textId="5F8DBB80" w:rsidR="00DA16D2" w:rsidRDefault="00DA16D2" w:rsidP="00006DB5">
      <w:pPr>
        <w:ind w:left="709"/>
      </w:pPr>
      <w:r>
        <w:t>Tématiku SEO jsem a</w:t>
      </w:r>
      <w:r w:rsidR="005A757A">
        <w:t>le</w:t>
      </w:r>
      <w:r>
        <w:t>spoň trochu naťuknul tím, že jsem si upravil strukturu URL. Chtěl jsem zachovat jejich jednoduchost a krátký formát, ale u některých možností jako jsou např. rubriky a značky jsem použil delší variantu URL. Dále je SEO zohledněno v kategoriích jednotlivých produktů.</w:t>
      </w:r>
    </w:p>
    <w:p w14:paraId="23EA46E4" w14:textId="77777777" w:rsidR="00DA16D2" w:rsidRPr="00006DB5" w:rsidRDefault="00DA16D2" w:rsidP="00006DB5">
      <w:pPr>
        <w:ind w:left="709"/>
      </w:pPr>
    </w:p>
    <w:p w14:paraId="4B8DF053" w14:textId="77777777" w:rsidR="00006DB5" w:rsidRPr="00006DB5" w:rsidRDefault="00006DB5" w:rsidP="00006DB5"/>
    <w:p w14:paraId="170315B8" w14:textId="1B73DAD4" w:rsidR="006D052F" w:rsidRDefault="006D052F" w:rsidP="006D052F">
      <w:r>
        <w:rPr>
          <w:noProof/>
        </w:rPr>
        <w:lastRenderedPageBreak/>
        <w:drawing>
          <wp:inline distT="0" distB="0" distL="0" distR="0" wp14:anchorId="710B1A28" wp14:editId="5A465D88">
            <wp:extent cx="5572125" cy="57626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469EBEF2" w14:textId="0577AEEF" w:rsidR="006D052F" w:rsidRDefault="006D052F" w:rsidP="006D052F">
      <w:pPr>
        <w:jc w:val="center"/>
        <w:rPr>
          <w:i/>
          <w:iCs/>
        </w:rPr>
      </w:pPr>
      <w:r>
        <w:rPr>
          <w:i/>
          <w:iCs/>
        </w:rPr>
        <w:t>Obr.</w:t>
      </w:r>
      <w:r w:rsidR="00006DB5">
        <w:rPr>
          <w:i/>
          <w:iCs/>
        </w:rPr>
        <w:t xml:space="preserve"> 1</w:t>
      </w:r>
      <w:r w:rsidR="001852CC">
        <w:rPr>
          <w:i/>
          <w:iCs/>
        </w:rPr>
        <w:t>8</w:t>
      </w:r>
      <w:r>
        <w:rPr>
          <w:i/>
          <w:iCs/>
        </w:rPr>
        <w:t xml:space="preserve"> </w:t>
      </w:r>
      <w:r w:rsidR="0089679A">
        <w:rPr>
          <w:i/>
          <w:iCs/>
        </w:rPr>
        <w:t>struktura URL</w:t>
      </w:r>
    </w:p>
    <w:p w14:paraId="569A7100" w14:textId="78941F4B" w:rsidR="00DA16D2" w:rsidRDefault="00DA16D2" w:rsidP="00DA16D2">
      <w:pPr>
        <w:pStyle w:val="Nadpis3"/>
      </w:pPr>
      <w:r>
        <w:t xml:space="preserve"> Propojení</w:t>
      </w:r>
    </w:p>
    <w:p w14:paraId="658186F7" w14:textId="1A906555" w:rsidR="00DA16D2" w:rsidRDefault="00DA16D2" w:rsidP="00DA16D2">
      <w:pPr>
        <w:ind w:left="709"/>
      </w:pPr>
      <w:r>
        <w:t>V této kategorii Shoptet opravdu exceluj</w:t>
      </w:r>
      <w:r w:rsidR="005F5D0A">
        <w:t xml:space="preserve">e. </w:t>
      </w:r>
      <w:r w:rsidR="00F67C89">
        <w:t>J</w:t>
      </w:r>
      <w:r>
        <w:t xml:space="preserve">eho propojení je nastaveno a pro uživatele perfektně zjednodušeno. Nabízí spoustu možností propojení s doručovacími, platebními, porovnávacími </w:t>
      </w:r>
      <w:r w:rsidR="00195158">
        <w:t xml:space="preserve">a dalšími službami. Mezi příklady možností propojení patří např. </w:t>
      </w:r>
      <w:r w:rsidR="00371631">
        <w:t>G</w:t>
      </w:r>
      <w:r w:rsidR="00195158">
        <w:t xml:space="preserve">oogle </w:t>
      </w:r>
      <w:proofErr w:type="spellStart"/>
      <w:r w:rsidR="00195158">
        <w:t>analytics</w:t>
      </w:r>
      <w:proofErr w:type="spellEnd"/>
      <w:r w:rsidR="00195158">
        <w:t xml:space="preserve"> a </w:t>
      </w:r>
      <w:r w:rsidR="00371631">
        <w:t>G</w:t>
      </w:r>
      <w:r w:rsidR="00195158">
        <w:t xml:space="preserve">oogle </w:t>
      </w:r>
      <w:proofErr w:type="spellStart"/>
      <w:r w:rsidR="00195158">
        <w:t>ads</w:t>
      </w:r>
      <w:proofErr w:type="spellEnd"/>
      <w:r w:rsidR="00195158">
        <w:t xml:space="preserve">, </w:t>
      </w:r>
      <w:r w:rsidR="00371631">
        <w:t>S</w:t>
      </w:r>
      <w:r w:rsidR="00195158">
        <w:t xml:space="preserve">eznam, </w:t>
      </w:r>
      <w:r w:rsidR="00371631">
        <w:t>H</w:t>
      </w:r>
      <w:r w:rsidR="00195158">
        <w:t>eureka</w:t>
      </w:r>
      <w:r w:rsidR="00371631">
        <w:t xml:space="preserve">, </w:t>
      </w:r>
      <w:proofErr w:type="spellStart"/>
      <w:r w:rsidR="00371631">
        <w:t>Paypal</w:t>
      </w:r>
      <w:proofErr w:type="spellEnd"/>
      <w:r w:rsidR="00371631">
        <w:t xml:space="preserve"> atd.</w:t>
      </w:r>
    </w:p>
    <w:p w14:paraId="12BC3E54" w14:textId="77777777" w:rsidR="00371631" w:rsidRPr="00DA16D2" w:rsidRDefault="00371631" w:rsidP="00DA16D2">
      <w:pPr>
        <w:ind w:left="709"/>
      </w:pPr>
    </w:p>
    <w:p w14:paraId="561A59BC" w14:textId="24940767" w:rsidR="006D052F" w:rsidRDefault="00DA16D2" w:rsidP="006B2FE7">
      <w:pPr>
        <w:pStyle w:val="Nadpis3"/>
      </w:pPr>
      <w:r>
        <w:lastRenderedPageBreak/>
        <w:t xml:space="preserve"> </w:t>
      </w:r>
      <w:r w:rsidR="006D052F">
        <w:t>Platby</w:t>
      </w:r>
      <w:r w:rsidR="00371631">
        <w:t xml:space="preserve"> a doprava</w:t>
      </w:r>
    </w:p>
    <w:p w14:paraId="26073F5F" w14:textId="7302FFA4" w:rsidR="00371631" w:rsidRPr="00371631" w:rsidRDefault="00371631" w:rsidP="00371631">
      <w:pPr>
        <w:ind w:left="709"/>
      </w:pPr>
      <w:r>
        <w:t xml:space="preserve">Možnosti plateb a dopravy jsou </w:t>
      </w:r>
      <w:r w:rsidR="00E9525A">
        <w:t>již</w:t>
      </w:r>
      <w:r>
        <w:t xml:space="preserve"> na Shoptetu přednastavené</w:t>
      </w:r>
      <w:r w:rsidR="00701022">
        <w:t xml:space="preserve">, </w:t>
      </w:r>
      <w:r>
        <w:t>a vám tak zbývá pouze navoli</w:t>
      </w:r>
      <w:r w:rsidR="00701022">
        <w:t xml:space="preserve">t </w:t>
      </w:r>
      <w:r>
        <w:t>ty, které chcete. Ale pokud by vám ani rozsáhlý seznam platebních a doručovacích možností nestač</w:t>
      </w:r>
      <w:r w:rsidR="00821C74">
        <w:t>í</w:t>
      </w:r>
      <w:r>
        <w:t>, tak si můžete novou platbu nastavit sami.</w:t>
      </w:r>
    </w:p>
    <w:p w14:paraId="209E185A" w14:textId="3600E7E8" w:rsidR="006D052F" w:rsidRDefault="006D052F" w:rsidP="00371631">
      <w:pPr>
        <w:jc w:val="center"/>
      </w:pPr>
      <w:r>
        <w:rPr>
          <w:noProof/>
        </w:rPr>
        <w:drawing>
          <wp:inline distT="0" distB="0" distL="0" distR="0" wp14:anchorId="0EDF7822" wp14:editId="33A201A8">
            <wp:extent cx="5133975" cy="4458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1391" cy="4464661"/>
                    </a:xfrm>
                    <a:prstGeom prst="rect">
                      <a:avLst/>
                    </a:prstGeom>
                    <a:noFill/>
                    <a:ln>
                      <a:noFill/>
                    </a:ln>
                  </pic:spPr>
                </pic:pic>
              </a:graphicData>
            </a:graphic>
          </wp:inline>
        </w:drawing>
      </w:r>
    </w:p>
    <w:p w14:paraId="5BCD8885" w14:textId="34340D98" w:rsidR="006D052F" w:rsidRPr="006D052F" w:rsidRDefault="006D052F" w:rsidP="006D052F">
      <w:pPr>
        <w:jc w:val="center"/>
        <w:rPr>
          <w:i/>
          <w:iCs/>
        </w:rPr>
      </w:pPr>
      <w:r>
        <w:rPr>
          <w:i/>
          <w:iCs/>
        </w:rPr>
        <w:t xml:space="preserve">Obr. </w:t>
      </w:r>
      <w:r w:rsidR="001852CC">
        <w:rPr>
          <w:i/>
          <w:iCs/>
        </w:rPr>
        <w:t>19</w:t>
      </w:r>
      <w:r w:rsidR="00006DB5">
        <w:rPr>
          <w:i/>
          <w:iCs/>
        </w:rPr>
        <w:t xml:space="preserve"> </w:t>
      </w:r>
      <w:r>
        <w:rPr>
          <w:i/>
          <w:iCs/>
        </w:rPr>
        <w:t>Upravit způsob platby</w:t>
      </w:r>
    </w:p>
    <w:p w14:paraId="36655194" w14:textId="042E2D83" w:rsidR="006D052F" w:rsidRDefault="006D052F" w:rsidP="00371631">
      <w:pPr>
        <w:jc w:val="center"/>
      </w:pPr>
      <w:r>
        <w:rPr>
          <w:noProof/>
        </w:rPr>
        <w:drawing>
          <wp:inline distT="0" distB="0" distL="0" distR="0" wp14:anchorId="12B65558" wp14:editId="21C81AD8">
            <wp:extent cx="5438775" cy="1868707"/>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3308" cy="1870264"/>
                    </a:xfrm>
                    <a:prstGeom prst="rect">
                      <a:avLst/>
                    </a:prstGeom>
                    <a:noFill/>
                    <a:ln>
                      <a:noFill/>
                    </a:ln>
                  </pic:spPr>
                </pic:pic>
              </a:graphicData>
            </a:graphic>
          </wp:inline>
        </w:drawing>
      </w:r>
    </w:p>
    <w:p w14:paraId="7A94B302" w14:textId="5C9D574B" w:rsidR="006D052F" w:rsidRPr="006D052F" w:rsidRDefault="006D052F" w:rsidP="006D052F">
      <w:pPr>
        <w:jc w:val="center"/>
        <w:rPr>
          <w:i/>
          <w:iCs/>
        </w:rPr>
      </w:pPr>
      <w:r>
        <w:rPr>
          <w:i/>
          <w:iCs/>
        </w:rPr>
        <w:t>Obr.</w:t>
      </w:r>
      <w:r w:rsidR="00006DB5">
        <w:rPr>
          <w:i/>
          <w:iCs/>
        </w:rPr>
        <w:t xml:space="preserve"> </w:t>
      </w:r>
      <w:r w:rsidR="000F59DF">
        <w:rPr>
          <w:i/>
          <w:iCs/>
        </w:rPr>
        <w:t>2</w:t>
      </w:r>
      <w:r w:rsidR="001852CC">
        <w:rPr>
          <w:i/>
          <w:iCs/>
        </w:rPr>
        <w:t>0</w:t>
      </w:r>
      <w:r>
        <w:rPr>
          <w:i/>
          <w:iCs/>
        </w:rPr>
        <w:t xml:space="preserve"> Způsoby dopravy</w:t>
      </w:r>
    </w:p>
    <w:p w14:paraId="200D27D5" w14:textId="15BE9B78" w:rsidR="006D052F" w:rsidRDefault="00DA16D2" w:rsidP="006B2FE7">
      <w:pPr>
        <w:pStyle w:val="Nadpis3"/>
      </w:pPr>
      <w:r>
        <w:lastRenderedPageBreak/>
        <w:t xml:space="preserve"> </w:t>
      </w:r>
      <w:r w:rsidR="006D052F">
        <w:t>DPH</w:t>
      </w:r>
      <w:r w:rsidR="00371631">
        <w:t xml:space="preserve"> a EET</w:t>
      </w:r>
    </w:p>
    <w:p w14:paraId="7720D55D" w14:textId="6352AB83" w:rsidR="006D052F" w:rsidRPr="006D052F" w:rsidRDefault="00087049" w:rsidP="00371631">
      <w:pPr>
        <w:ind w:left="709"/>
        <w:jc w:val="left"/>
      </w:pPr>
      <w:r>
        <w:t>Shoptet má integrovaný systém DPH a EET. Do těchto systémů zadáte potřebné údaje a Shoptet zařídí ostatní za vás. O EET si dokonce můžete zažádat přímo na Shoptetu.</w:t>
      </w:r>
    </w:p>
    <w:p w14:paraId="29BE4112" w14:textId="51E97E32" w:rsidR="006D052F" w:rsidRDefault="006D052F" w:rsidP="006D052F">
      <w:r>
        <w:rPr>
          <w:noProof/>
        </w:rPr>
        <w:drawing>
          <wp:inline distT="0" distB="0" distL="0" distR="0" wp14:anchorId="10A2F5AB" wp14:editId="293F992C">
            <wp:extent cx="5580380" cy="3733165"/>
            <wp:effectExtent l="0" t="0" r="1270" b="635"/>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733165"/>
                    </a:xfrm>
                    <a:prstGeom prst="rect">
                      <a:avLst/>
                    </a:prstGeom>
                    <a:noFill/>
                    <a:ln>
                      <a:noFill/>
                    </a:ln>
                  </pic:spPr>
                </pic:pic>
              </a:graphicData>
            </a:graphic>
          </wp:inline>
        </w:drawing>
      </w:r>
    </w:p>
    <w:p w14:paraId="059B1970" w14:textId="5448D643" w:rsidR="006D052F" w:rsidRDefault="006D052F" w:rsidP="006D052F">
      <w:pPr>
        <w:jc w:val="center"/>
        <w:rPr>
          <w:i/>
          <w:iCs/>
        </w:rPr>
      </w:pPr>
      <w:r>
        <w:rPr>
          <w:i/>
          <w:iCs/>
        </w:rPr>
        <w:t>Obr.</w:t>
      </w:r>
      <w:r w:rsidR="00006DB5">
        <w:rPr>
          <w:i/>
          <w:iCs/>
        </w:rPr>
        <w:t xml:space="preserve"> 2</w:t>
      </w:r>
      <w:r w:rsidR="001852CC">
        <w:rPr>
          <w:i/>
          <w:iCs/>
        </w:rPr>
        <w:t>1</w:t>
      </w:r>
      <w:r>
        <w:rPr>
          <w:i/>
          <w:iCs/>
        </w:rPr>
        <w:t xml:space="preserve"> D</w:t>
      </w:r>
      <w:r w:rsidR="0089679A">
        <w:rPr>
          <w:i/>
          <w:iCs/>
        </w:rPr>
        <w:t>PH</w:t>
      </w:r>
    </w:p>
    <w:p w14:paraId="61D44FD9" w14:textId="072814F6" w:rsidR="00371631" w:rsidRDefault="00371631" w:rsidP="006D052F">
      <w:pPr>
        <w:jc w:val="center"/>
        <w:rPr>
          <w:i/>
          <w:iCs/>
        </w:rPr>
      </w:pPr>
      <w:r>
        <w:rPr>
          <w:i/>
          <w:iCs/>
          <w:noProof/>
        </w:rPr>
        <w:drawing>
          <wp:inline distT="0" distB="0" distL="0" distR="0" wp14:anchorId="73009C2E" wp14:editId="6A746472">
            <wp:extent cx="5153025" cy="153352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3025" cy="1533525"/>
                    </a:xfrm>
                    <a:prstGeom prst="rect">
                      <a:avLst/>
                    </a:prstGeom>
                    <a:noFill/>
                    <a:ln>
                      <a:noFill/>
                    </a:ln>
                  </pic:spPr>
                </pic:pic>
              </a:graphicData>
            </a:graphic>
          </wp:inline>
        </w:drawing>
      </w:r>
    </w:p>
    <w:p w14:paraId="27B8C542" w14:textId="7525937C" w:rsidR="00371631" w:rsidRPr="006D052F" w:rsidRDefault="00371631" w:rsidP="006D052F">
      <w:pPr>
        <w:jc w:val="center"/>
        <w:rPr>
          <w:i/>
          <w:iCs/>
        </w:rPr>
      </w:pPr>
      <w:r>
        <w:rPr>
          <w:i/>
          <w:iCs/>
        </w:rPr>
        <w:t>Obr. 2</w:t>
      </w:r>
      <w:r w:rsidR="001852CC">
        <w:rPr>
          <w:i/>
          <w:iCs/>
        </w:rPr>
        <w:t>2</w:t>
      </w:r>
      <w:r>
        <w:rPr>
          <w:i/>
          <w:iCs/>
        </w:rPr>
        <w:t xml:space="preserve"> EET</w:t>
      </w:r>
    </w:p>
    <w:p w14:paraId="7A8E1D7F" w14:textId="2A3F2328" w:rsidR="004D3848" w:rsidRPr="004D3848" w:rsidRDefault="004D3848" w:rsidP="004D3848"/>
    <w:p w14:paraId="0995ADEA" w14:textId="4E3D9C49" w:rsidR="004942A8" w:rsidRDefault="004942A8" w:rsidP="004D3848"/>
    <w:p w14:paraId="2CA171CA" w14:textId="1CFBB79B" w:rsidR="004942A8" w:rsidRDefault="00662651" w:rsidP="004942A8">
      <w:pPr>
        <w:pStyle w:val="Nadpis1"/>
      </w:pPr>
      <w:r>
        <w:lastRenderedPageBreak/>
        <w:t>Vzhled</w:t>
      </w:r>
      <w:r w:rsidR="00DD6645">
        <w:t xml:space="preserve"> </w:t>
      </w:r>
      <w:r w:rsidR="00A85471">
        <w:t>A MÉDIA</w:t>
      </w:r>
    </w:p>
    <w:p w14:paraId="00719E7D" w14:textId="58F51DA4" w:rsidR="00A85471" w:rsidRPr="004350B7" w:rsidRDefault="00383B22" w:rsidP="00A85471">
      <w:pPr>
        <w:rPr>
          <w:bCs/>
          <w:lang w:val="en-US"/>
        </w:rPr>
      </w:pPr>
      <w:r>
        <w:t xml:space="preserve">Klíčem úspěšného e-shopu je kromě dobrého </w:t>
      </w:r>
      <w:proofErr w:type="spellStart"/>
      <w:r>
        <w:t>back</w:t>
      </w:r>
      <w:proofErr w:type="spellEnd"/>
      <w:r>
        <w:t>-endu taky kvalitní front-end. Jelikož jsem tento e-shop vytvářel jako alternativu k již existujícímu e-shopu mé sestry, rozhodl jsem se použít stejná m</w:t>
      </w:r>
      <w:r w:rsidR="00C13808">
        <w:t>é</w:t>
      </w:r>
      <w:r>
        <w:t>dia (fotografie), protože jsem tyto fotografie fotil a upravoval sám. Kromě samotného pořízení snímku, kde jde o kompozici a správné nastavení fotoaparátu (clona, závěrka a ISO)</w:t>
      </w:r>
      <w:r w:rsidR="006F51A3">
        <w:t>,</w:t>
      </w:r>
      <w:r>
        <w:t xml:space="preserve"> je také důležité na fotce udělat úpravy. Ty jsem prováděl v programu Adobe </w:t>
      </w:r>
      <w:proofErr w:type="spellStart"/>
      <w:r>
        <w:t>Lightroom</w:t>
      </w:r>
      <w:proofErr w:type="spellEnd"/>
      <w:r>
        <w:t>. Tento program je velmi oblíbený i mezi profesionály a nabízí spoustu funkcí. Já jsem využil korekci objektivu, ale hlavně úpravu kontrastu, expozice, stínů a barev. Aby e-shop na zákazníka dobře působil, musí být všechny produktové fotky konsistentní. Tudíž je důležité všechny sladit do jednoho barevného tónu. Toho docílíte právě v post procesu. Detailnější video návod</w:t>
      </w:r>
      <w:r w:rsidR="00A85471">
        <w:t xml:space="preserve"> dostupný zde: </w:t>
      </w:r>
      <w:r w:rsidR="00A85471">
        <w:rPr>
          <w:bCs/>
        </w:rPr>
        <w:t>&lt;</w:t>
      </w:r>
      <w:r w:rsidR="00A85471" w:rsidRPr="004350B7">
        <w:rPr>
          <w:bCs/>
        </w:rPr>
        <w:t>https://youtu.be/Ad3opGL8A2I</w:t>
      </w:r>
      <w:r w:rsidR="00A85471">
        <w:rPr>
          <w:bCs/>
          <w:lang w:val="en-US"/>
        </w:rPr>
        <w:t>&gt;</w:t>
      </w:r>
    </w:p>
    <w:p w14:paraId="4D732C29" w14:textId="21D9BF4F" w:rsidR="00383B22" w:rsidRDefault="00383B22" w:rsidP="00383B22"/>
    <w:p w14:paraId="56720FDD" w14:textId="77777777" w:rsidR="00383B22" w:rsidRPr="00FF2233" w:rsidRDefault="00383B22" w:rsidP="00383B22">
      <w:r>
        <w:t>Důležitým faktorem u vzhledu internetových stránek je také responzivní design. To je pojem, který označuje optimalizované zobrazování stránek pro všechny druhy zařízení (mobily, notebooky, tablety). Responzivitu mého e-shopu zařizují jeho šablony.</w:t>
      </w:r>
    </w:p>
    <w:p w14:paraId="77E8DB80" w14:textId="77777777" w:rsidR="00483A69" w:rsidRDefault="00483A69" w:rsidP="00483A69"/>
    <w:p w14:paraId="33AFCFB8" w14:textId="1637AC35" w:rsidR="00460DE6" w:rsidRDefault="00460DE6" w:rsidP="00460DE6">
      <w:pPr>
        <w:pStyle w:val="Nadpis1"/>
        <w:rPr>
          <w:rStyle w:val="NadpisChar"/>
          <w:b/>
          <w:bCs/>
        </w:rPr>
      </w:pPr>
      <w:bookmarkStart w:id="48" w:name="_Toc60075318"/>
      <w:bookmarkStart w:id="49" w:name="_Toc60140440"/>
      <w:bookmarkStart w:id="50" w:name="_Toc370246090"/>
      <w:r>
        <w:rPr>
          <w:rStyle w:val="NadpisChar"/>
          <w:b/>
          <w:bCs/>
        </w:rPr>
        <w:lastRenderedPageBreak/>
        <w:t>SROVNÁNÍ</w:t>
      </w:r>
      <w:bookmarkEnd w:id="48"/>
      <w:bookmarkEnd w:id="49"/>
      <w:r>
        <w:rPr>
          <w:rStyle w:val="NadpisChar"/>
          <w:b/>
          <w:bCs/>
        </w:rPr>
        <w:t xml:space="preserve"> </w:t>
      </w:r>
    </w:p>
    <w:p w14:paraId="70D63110" w14:textId="2DBA7E7E" w:rsidR="00C81241" w:rsidRDefault="00C81241" w:rsidP="00C81241">
      <w:pPr>
        <w:pStyle w:val="Nadpis2"/>
      </w:pPr>
      <w:bookmarkStart w:id="51" w:name="_Toc60140441"/>
      <w:r>
        <w:t>Wordpress</w:t>
      </w:r>
      <w:bookmarkEnd w:id="51"/>
    </w:p>
    <w:p w14:paraId="66937985" w14:textId="29A423E7" w:rsidR="00C81241" w:rsidRDefault="00C81241" w:rsidP="00C81241">
      <w:pPr>
        <w:pStyle w:val="Nadpis3"/>
      </w:pPr>
      <w:r>
        <w:t xml:space="preserve"> </w:t>
      </w:r>
      <w:bookmarkStart w:id="52" w:name="_Toc60140442"/>
      <w:r>
        <w:t>Výhody</w:t>
      </w:r>
      <w:bookmarkEnd w:id="52"/>
    </w:p>
    <w:p w14:paraId="1902247F" w14:textId="739C3118" w:rsidR="004D738A" w:rsidRPr="004D738A" w:rsidRDefault="004D738A" w:rsidP="004D738A">
      <w:pPr>
        <w:ind w:left="709"/>
      </w:pPr>
      <w:r>
        <w:t>Hlavní výhod</w:t>
      </w:r>
      <w:r w:rsidR="006A2452">
        <w:t xml:space="preserve">ou </w:t>
      </w:r>
      <w:r>
        <w:t>Wordpressu je nižší cena (platí se pouze za hosting) a větší upravitelnost</w:t>
      </w:r>
      <w:r w:rsidR="00624B0E">
        <w:t xml:space="preserve"> (pluginy, šablony)</w:t>
      </w:r>
      <w:r>
        <w:t>. Wordpress sám je open source software, takže nejen, že za něj neplatíte, ale můžete se podílet buď na jeho vývoji, nebo na vývoji různých šablon, pluginů atd</w:t>
      </w:r>
      <w:r w:rsidR="00624B0E">
        <w:t>. Právě nespočet pluginů, šablon a snadná správa dělá z Wordpress</w:t>
      </w:r>
      <w:r w:rsidR="00797BA7">
        <w:t>u</w:t>
      </w:r>
      <w:r w:rsidR="00624B0E">
        <w:t xml:space="preserve"> nejoblíbenější publikační systém.</w:t>
      </w:r>
    </w:p>
    <w:p w14:paraId="5492EAA1" w14:textId="64DBF43F" w:rsidR="00C81241" w:rsidRDefault="00C81241" w:rsidP="00C81241">
      <w:pPr>
        <w:pStyle w:val="Nadpis3"/>
      </w:pPr>
      <w:r>
        <w:t xml:space="preserve"> </w:t>
      </w:r>
      <w:bookmarkStart w:id="53" w:name="_Toc60140443"/>
      <w:r>
        <w:t>Nevýhody</w:t>
      </w:r>
      <w:bookmarkEnd w:id="53"/>
    </w:p>
    <w:p w14:paraId="65360C05" w14:textId="2FB3E22E" w:rsidR="00624B0E" w:rsidRPr="00624B0E" w:rsidRDefault="00624B0E" w:rsidP="00624B0E">
      <w:pPr>
        <w:ind w:left="709"/>
      </w:pPr>
      <w:r>
        <w:t xml:space="preserve">Ačkoliv je Wordpress po jeho instalaci </w:t>
      </w:r>
      <w:r w:rsidR="00EC7E27">
        <w:t>v</w:t>
      </w:r>
      <w:r>
        <w:t>celku snadný na správu, tak jeho instalace a hosting nemusí být pro všechny tak jednoduch</w:t>
      </w:r>
      <w:r w:rsidR="00077FE6">
        <w:t>ý, o</w:t>
      </w:r>
      <w:r>
        <w:t>bzvlášť pokud takový úkol pos</w:t>
      </w:r>
      <w:r w:rsidR="001E7D74">
        <w:t>tihne</w:t>
      </w:r>
      <w:r>
        <w:t xml:space="preserve"> někoho, kdo nemá znalosti a zkušenosti s pr</w:t>
      </w:r>
      <w:r w:rsidR="008226FD">
        <w:t>ací</w:t>
      </w:r>
      <w:r>
        <w:t xml:space="preserve"> na počítači, což </w:t>
      </w:r>
      <w:r w:rsidR="008226FD">
        <w:t>mohou</w:t>
      </w:r>
      <w:r>
        <w:t xml:space="preserve"> být právě malí podnikatelé, kteří tuto službu potřebují. Dalším úskalím je modifikovatelnost celého systému</w:t>
      </w:r>
      <w:r w:rsidR="0087148D">
        <w:t>. V</w:t>
      </w:r>
      <w:r>
        <w:t>šechno</w:t>
      </w:r>
      <w:r w:rsidR="0087148D">
        <w:t xml:space="preserve"> si</w:t>
      </w:r>
      <w:r>
        <w:t xml:space="preserve"> musíte sestavit sami, ať už jde o samotný e-shop, </w:t>
      </w:r>
      <w:r w:rsidR="00165582">
        <w:t>zabezpečení nebo SEO.</w:t>
      </w:r>
    </w:p>
    <w:p w14:paraId="32B7E69D" w14:textId="7128223F" w:rsidR="00C81241" w:rsidRDefault="00C81241" w:rsidP="00C81241">
      <w:pPr>
        <w:pStyle w:val="Nadpis2"/>
      </w:pPr>
      <w:bookmarkStart w:id="54" w:name="_Toc60140444"/>
      <w:r>
        <w:t>Shoptet</w:t>
      </w:r>
      <w:bookmarkEnd w:id="54"/>
    </w:p>
    <w:p w14:paraId="2BB6B1EA" w14:textId="4E860D55" w:rsidR="00C81241" w:rsidRDefault="00C81241" w:rsidP="00C81241">
      <w:pPr>
        <w:pStyle w:val="Nadpis3"/>
      </w:pPr>
      <w:r>
        <w:t xml:space="preserve"> </w:t>
      </w:r>
      <w:bookmarkStart w:id="55" w:name="_Toc60140445"/>
      <w:r>
        <w:t>Výhody</w:t>
      </w:r>
      <w:bookmarkEnd w:id="55"/>
    </w:p>
    <w:p w14:paraId="0133572E" w14:textId="605570A5" w:rsidR="004D738A" w:rsidRPr="004D738A" w:rsidRDefault="00165582" w:rsidP="00165582">
      <w:pPr>
        <w:ind w:left="709"/>
      </w:pPr>
      <w:r>
        <w:t>Jednoznačnou výhodou je komplexnost a jednoduchost řešení. Vše už je pro uživatele připraveno.  E-shop si založíte pouze pár kliknutími a jeho úpravu zvládne opravdu každý</w:t>
      </w:r>
      <w:r w:rsidR="003E3CB6">
        <w:t xml:space="preserve"> a pokud ne</w:t>
      </w:r>
      <w:r w:rsidR="00434826">
        <w:t xml:space="preserve">, </w:t>
      </w:r>
      <w:r w:rsidR="003E3CB6">
        <w:t xml:space="preserve">je </w:t>
      </w:r>
      <w:r w:rsidR="005A633C">
        <w:t>pro něj</w:t>
      </w:r>
      <w:r w:rsidR="00434826">
        <w:t xml:space="preserve"> vytvořena</w:t>
      </w:r>
      <w:r w:rsidR="005A633C">
        <w:t xml:space="preserve"> </w:t>
      </w:r>
      <w:r w:rsidR="003E3CB6">
        <w:t xml:space="preserve">spousta návodů a </w:t>
      </w:r>
      <w:r w:rsidR="005A633C">
        <w:t xml:space="preserve">poskytnuta </w:t>
      </w:r>
      <w:r w:rsidR="003E3CB6">
        <w:t>telefonická podpora.</w:t>
      </w:r>
      <w:r>
        <w:t xml:space="preserve"> </w:t>
      </w:r>
      <w:r w:rsidR="003E3CB6">
        <w:t>Jeho další výhodou jsou doplňky, jako</w:t>
      </w:r>
      <w:r>
        <w:t xml:space="preserve"> například </w:t>
      </w:r>
      <w:r w:rsidR="003E3CB6">
        <w:t>marketing, účetnictví a statistiky. Ovšem tou nejlepší je podle mě, plná česká lokalizace a propojení s českými zásilkovými a platebními službami.</w:t>
      </w:r>
      <w:r w:rsidR="00872E2D">
        <w:t xml:space="preserve"> </w:t>
      </w:r>
    </w:p>
    <w:p w14:paraId="1D9F80C0" w14:textId="6578535F" w:rsidR="00C81241" w:rsidRDefault="004D738A" w:rsidP="00C81241">
      <w:pPr>
        <w:pStyle w:val="Nadpis3"/>
      </w:pPr>
      <w:r>
        <w:t xml:space="preserve"> </w:t>
      </w:r>
      <w:bookmarkStart w:id="56" w:name="_Toc60140446"/>
      <w:r w:rsidR="00C81241">
        <w:t>Nevýhody</w:t>
      </w:r>
      <w:bookmarkEnd w:id="56"/>
    </w:p>
    <w:p w14:paraId="5423588C" w14:textId="76B59234" w:rsidR="003E3CB6" w:rsidRDefault="003E3CB6" w:rsidP="003E3CB6">
      <w:pPr>
        <w:ind w:left="709"/>
      </w:pPr>
      <w:r>
        <w:t xml:space="preserve">Jelikož Shoptet e-shop pronajímá, znamená to, že neplatíte pouze za hosting, ale za celou službu. Cena je tudíž vyšší. Shoptet nabízí 4 tarify, které jsou mezi sebou </w:t>
      </w:r>
      <w:r>
        <w:lastRenderedPageBreak/>
        <w:t>rozdílné v počtu produktů, doplňků a ceně. Další nevýhodou může být, že za hosting zodpovídá Shoptet</w:t>
      </w:r>
      <w:r w:rsidR="00872E2D">
        <w:t>, takže pokud jeho severy budou mít výpadek, vy s tím nic neuděláte.</w:t>
      </w:r>
    </w:p>
    <w:p w14:paraId="2EB6D76B" w14:textId="1CA78ED1" w:rsidR="003C1F2F" w:rsidRDefault="003C1F2F" w:rsidP="003C1F2F">
      <w:pPr>
        <w:pStyle w:val="Nadpis2"/>
      </w:pPr>
      <w:r>
        <w:t>Výsledek</w:t>
      </w:r>
    </w:p>
    <w:p w14:paraId="5437611A" w14:textId="77777777" w:rsidR="003C1477" w:rsidRDefault="003C1F2F" w:rsidP="003C1477">
      <w:pPr>
        <w:ind w:left="709"/>
      </w:pPr>
      <w:r>
        <w:t xml:space="preserve">Obě platformy </w:t>
      </w:r>
      <w:r w:rsidR="003C1477">
        <w:t xml:space="preserve">mají </w:t>
      </w:r>
      <w:r>
        <w:t xml:space="preserve">výhody i nevýhody. </w:t>
      </w:r>
      <w:r w:rsidR="003C1477">
        <w:t>Pokud bych měl doporučovat jednu z možností podle velikosti e-shopu, tak bych se u větších e-shopů přikláněl radši k Wordpress.</w:t>
      </w:r>
    </w:p>
    <w:p w14:paraId="631EB5C6" w14:textId="3AEBC90C" w:rsidR="003C1F2F" w:rsidRDefault="003C1477" w:rsidP="003C1477">
      <w:pPr>
        <w:ind w:left="709"/>
      </w:pPr>
      <w:r>
        <w:t xml:space="preserve"> </w:t>
      </w:r>
      <w:r w:rsidR="003C1F2F">
        <w:t xml:space="preserve">Shoptet bych doporučil </w:t>
      </w:r>
      <w:r>
        <w:t xml:space="preserve">spíše </w:t>
      </w:r>
      <w:r w:rsidR="003C1F2F">
        <w:t>malým živnostníkům</w:t>
      </w:r>
      <w:r>
        <w:t>, kteří si svůj e-shop chtějí vytvořit sami, ale nemají žádnou zkušenost ani znalosti s tímto tématem. Teoreticky na tom mohou dosti ušetřit, než kdyby jim e-shop vytvářel někdo jiný. Také si vytvoří to, co chtějí.</w:t>
      </w:r>
    </w:p>
    <w:p w14:paraId="7BC810A9" w14:textId="6677971A" w:rsidR="003C1477" w:rsidRPr="003C1F2F" w:rsidRDefault="003C1477" w:rsidP="003C1477">
      <w:pPr>
        <w:ind w:left="709"/>
      </w:pPr>
      <w:r>
        <w:t>Naopak Wordpress řešení bych navrhl někomu, kdo se cítí příliš omezován nízkou modifikovatelností Shoptetu. Kdo buď má dostatečné znalosti a zvládne toto řešení, nebo naopak znalosti nemá a tvorbou e-shopu nechce ztrácet čas. V tomto případě si pak na práci někoho povolanějšího najme a ten se o to postará.</w:t>
      </w:r>
    </w:p>
    <w:p w14:paraId="3B39AB1F" w14:textId="54394242" w:rsidR="00483A69" w:rsidRDefault="00B8449A" w:rsidP="001F423D">
      <w:pPr>
        <w:pStyle w:val="Nadpis1"/>
        <w:numPr>
          <w:ilvl w:val="0"/>
          <w:numId w:val="0"/>
        </w:numPr>
        <w:ind w:left="360" w:hanging="360"/>
      </w:pPr>
      <w:bookmarkStart w:id="57" w:name="_Toc60075319"/>
      <w:bookmarkStart w:id="58" w:name="_Toc60140447"/>
      <w:r>
        <w:rPr>
          <w:rStyle w:val="NadpisChar"/>
        </w:rPr>
        <w:lastRenderedPageBreak/>
        <w:t>Závěr</w:t>
      </w:r>
      <w:bookmarkEnd w:id="50"/>
      <w:bookmarkEnd w:id="57"/>
      <w:bookmarkEnd w:id="58"/>
    </w:p>
    <w:p w14:paraId="5B0DE164" w14:textId="75836957" w:rsidR="00C115D4" w:rsidRDefault="00C115D4" w:rsidP="001F423D">
      <w:r>
        <w:t xml:space="preserve">Úkolem bylo vytvořit dva srovnatelné e-shopy na </w:t>
      </w:r>
      <w:r w:rsidR="003C1477">
        <w:t>rozdílných</w:t>
      </w:r>
      <w:r>
        <w:t xml:space="preserve"> platformách. Porovnat platformy a zjistit jejich výhody a nevýhody. </w:t>
      </w:r>
    </w:p>
    <w:p w14:paraId="2E669436" w14:textId="30B569D4" w:rsidR="001F423D" w:rsidRDefault="00C115D4" w:rsidP="001F423D">
      <w:r>
        <w:t xml:space="preserve">Výsledkem jsou dva plně funkční e-shopy, které by v praxi mohly být použity pro malé podnikatele. V dnešní době je e-shop velmi důležitou součástí podnikání a v budoucnu bude tento trend ještě růst. Kvůli </w:t>
      </w:r>
      <w:proofErr w:type="spellStart"/>
      <w:r>
        <w:t>koronavirové</w:t>
      </w:r>
      <w:proofErr w:type="spellEnd"/>
      <w:r>
        <w:t xml:space="preserve"> krizi </w:t>
      </w:r>
      <w:r w:rsidR="006D4283">
        <w:t xml:space="preserve">se </w:t>
      </w:r>
      <w:r>
        <w:t>ukázal</w:t>
      </w:r>
      <w:r w:rsidR="006D4283">
        <w:t>y</w:t>
      </w:r>
      <w:r>
        <w:t xml:space="preserve"> hlavní výhody obchodu přes internet, kterými jsou bezkontaktnost a 24hodinová provozní doba, </w:t>
      </w:r>
      <w:r w:rsidR="006936CF">
        <w:t xml:space="preserve">což </w:t>
      </w:r>
      <w:r>
        <w:t>nejsou jediné výhody. Obchodník e-shopem a dobrou propagací získává daleko větší množství zákazníků a objednávek.</w:t>
      </w:r>
    </w:p>
    <w:p w14:paraId="791C8465" w14:textId="403EC922" w:rsidR="00802D4F" w:rsidRDefault="00C115D4">
      <w:r>
        <w:t>Lhal bych, kdybych řekl, že se na tomto projektu už nedá nic dalšího vylepšit</w:t>
      </w:r>
      <w:r w:rsidR="006871DE">
        <w:t>. J</w:t>
      </w:r>
      <w:r>
        <w:t xml:space="preserve">elikož jsem tento projekt </w:t>
      </w:r>
      <w:r w:rsidR="000429CF">
        <w:t>nebudoval pro zákazníka, tak jsem mnoho problémů jako SSL certifikát, vlastní doménu, nebo propagaci e-shopu, například na sociálních sítích neřešil. Krom</w:t>
      </w:r>
      <w:r w:rsidR="004E5360">
        <w:t>ě</w:t>
      </w:r>
      <w:r w:rsidR="000429CF">
        <w:t xml:space="preserve"> tohoto, bych samozřejmě vždy mohl zapracovat na vizuální stránce webu a více produktech. Pro potřebu ukázky a testování si však myslím, že aktuální stav je dostačující.</w:t>
      </w:r>
    </w:p>
    <w:p w14:paraId="561001B0" w14:textId="77777777" w:rsidR="00F03DA6" w:rsidRDefault="00F03DA6">
      <w:pPr>
        <w:pStyle w:val="Nadpis"/>
        <w:rPr>
          <w:rStyle w:val="Pokec"/>
        </w:rPr>
      </w:pPr>
      <w:bookmarkStart w:id="59" w:name="_Toc37577735"/>
      <w:bookmarkStart w:id="60" w:name="_Toc88120446"/>
      <w:bookmarkStart w:id="61" w:name="_Toc88120683"/>
      <w:bookmarkStart w:id="62" w:name="_Toc88120895"/>
      <w:bookmarkStart w:id="63" w:name="_Toc88120999"/>
      <w:bookmarkStart w:id="64" w:name="_Toc88121042"/>
      <w:bookmarkStart w:id="65" w:name="_Toc88121179"/>
      <w:bookmarkStart w:id="66" w:name="_Toc88121553"/>
      <w:bookmarkStart w:id="67" w:name="_Toc88121610"/>
      <w:bookmarkStart w:id="68" w:name="_Toc88121748"/>
      <w:bookmarkStart w:id="69" w:name="_Toc88122014"/>
      <w:bookmarkStart w:id="70" w:name="_Toc88124619"/>
      <w:bookmarkStart w:id="71" w:name="_Toc88124656"/>
      <w:bookmarkStart w:id="72" w:name="_Toc88124806"/>
      <w:bookmarkStart w:id="73" w:name="_Toc88125789"/>
      <w:bookmarkStart w:id="74" w:name="_Toc88126309"/>
      <w:bookmarkStart w:id="75" w:name="_Toc88126460"/>
      <w:bookmarkStart w:id="76" w:name="_Toc88126527"/>
      <w:bookmarkStart w:id="77" w:name="_Toc88126556"/>
      <w:bookmarkStart w:id="78" w:name="_Toc88126772"/>
      <w:bookmarkStart w:id="79" w:name="_Toc88126862"/>
      <w:bookmarkStart w:id="80" w:name="_Toc88127103"/>
      <w:bookmarkStart w:id="81" w:name="_Toc88127146"/>
      <w:bookmarkStart w:id="82" w:name="_Toc88128511"/>
      <w:bookmarkStart w:id="83" w:name="_Toc107634153"/>
      <w:bookmarkStart w:id="84" w:name="_Toc107635188"/>
      <w:bookmarkStart w:id="85" w:name="_Toc107635228"/>
      <w:bookmarkStart w:id="86" w:name="_Toc107635245"/>
      <w:bookmarkStart w:id="87" w:name="_Toc370246091"/>
      <w:bookmarkStart w:id="88" w:name="_Toc60075320"/>
      <w:bookmarkStart w:id="89" w:name="_Toc60140448"/>
      <w:r>
        <w:lastRenderedPageBreak/>
        <w:t>Seznam použit</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802D4F">
        <w:t>ýCH INFORMAČNÍCH ZDROJů</w:t>
      </w:r>
      <w:bookmarkEnd w:id="87"/>
      <w:bookmarkEnd w:id="88"/>
      <w:bookmarkEnd w:id="89"/>
    </w:p>
    <w:p w14:paraId="3F1DA576" w14:textId="65A949AF" w:rsidR="003652EE" w:rsidRPr="00127982" w:rsidRDefault="00F03DA6" w:rsidP="00127982">
      <w:pPr>
        <w:ind w:left="705" w:hanging="705"/>
        <w:rPr>
          <w:rFonts w:ascii="Arial" w:hAnsi="Arial" w:cs="Arial"/>
          <w:color w:val="202122"/>
          <w:sz w:val="21"/>
          <w:szCs w:val="21"/>
          <w:shd w:val="clear" w:color="auto" w:fill="FFFFFF"/>
          <w:lang w:val="en-US"/>
        </w:rPr>
      </w:pPr>
      <w:bookmarkStart w:id="90" w:name="_Ref94455389"/>
      <w:r>
        <w:t>[</w:t>
      </w:r>
      <w:r>
        <w:fldChar w:fldCharType="begin"/>
      </w:r>
      <w:r>
        <w:instrText>SEQ [ \* ARABIC</w:instrText>
      </w:r>
      <w:r>
        <w:fldChar w:fldCharType="separate"/>
      </w:r>
      <w:r w:rsidR="001676A8">
        <w:rPr>
          <w:noProof/>
        </w:rPr>
        <w:t>1</w:t>
      </w:r>
      <w:r>
        <w:fldChar w:fldCharType="end"/>
      </w:r>
      <w:bookmarkEnd w:id="90"/>
      <w:r>
        <w:t>]</w:t>
      </w:r>
      <w:r w:rsidR="003652EE">
        <w:tab/>
      </w:r>
      <w:r w:rsidR="00127982" w:rsidRPr="00127982">
        <w:rPr>
          <w:i/>
          <w:iCs/>
        </w:rPr>
        <w:t>Internetový obchod</w:t>
      </w:r>
      <w:r w:rsidR="00127982" w:rsidRPr="00127982">
        <w:t xml:space="preserve"> [online], poslední aktualizace 8. 10. 2020 14:40, Wikipedie, </w:t>
      </w:r>
      <w:r w:rsidR="00127982" w:rsidRPr="00127982">
        <w:rPr>
          <w:rFonts w:ascii="Arial" w:hAnsi="Arial" w:cs="Arial"/>
          <w:color w:val="202122"/>
          <w:shd w:val="clear" w:color="auto" w:fill="FFFFFF"/>
        </w:rPr>
        <w:t xml:space="preserve">Dostupné z WWW: </w:t>
      </w:r>
      <w:r w:rsidR="00127982" w:rsidRPr="00127982">
        <w:rPr>
          <w:rFonts w:ascii="Arial" w:hAnsi="Arial" w:cs="Arial"/>
          <w:color w:val="202122"/>
          <w:shd w:val="clear" w:color="auto" w:fill="FFFFFF"/>
          <w:lang w:val="en-US"/>
        </w:rPr>
        <w:t>&lt;https://cs.wikipedia.org/wiki/Internetov%C3%BD_obchod&gt;</w:t>
      </w:r>
    </w:p>
    <w:p w14:paraId="1FAD484C" w14:textId="1F98F08E" w:rsidR="00B014E2" w:rsidRDefault="003652EE" w:rsidP="00B014E2">
      <w:pPr>
        <w:ind w:left="705" w:hanging="705"/>
        <w:rPr>
          <w:rFonts w:ascii="Arial" w:hAnsi="Arial" w:cs="Arial"/>
          <w:color w:val="202122"/>
          <w:shd w:val="clear" w:color="auto" w:fill="FFFFFF"/>
          <w:lang w:val="en-US"/>
        </w:rPr>
      </w:pPr>
      <w:r>
        <w:rPr>
          <w:lang w:val="en-US"/>
        </w:rPr>
        <w:t>[2]</w:t>
      </w:r>
      <w:r>
        <w:rPr>
          <w:lang w:val="en-US"/>
        </w:rPr>
        <w:tab/>
      </w:r>
      <w:r>
        <w:rPr>
          <w:lang w:val="en-US"/>
        </w:rPr>
        <w:tab/>
      </w:r>
      <w:r w:rsidR="00B014E2">
        <w:rPr>
          <w:i/>
          <w:iCs/>
        </w:rPr>
        <w:t>Microsoft Azure</w:t>
      </w:r>
      <w:r w:rsidR="00B014E2" w:rsidRPr="00127982">
        <w:t xml:space="preserve"> [online], poslední aktualizace </w:t>
      </w:r>
      <w:r w:rsidR="00B014E2" w:rsidRPr="00B014E2">
        <w:t xml:space="preserve">6. 7. </w:t>
      </w:r>
      <w:proofErr w:type="gramStart"/>
      <w:r w:rsidR="00B014E2" w:rsidRPr="00B014E2">
        <w:t>2019  23</w:t>
      </w:r>
      <w:proofErr w:type="gramEnd"/>
      <w:r w:rsidR="00B014E2" w:rsidRPr="00B014E2">
        <w:t>:41</w:t>
      </w:r>
      <w:r w:rsidR="00B014E2">
        <w:rPr>
          <w:rFonts w:ascii="Arial" w:hAnsi="Arial" w:cs="Arial"/>
          <w:color w:val="202122"/>
          <w:sz w:val="18"/>
          <w:szCs w:val="18"/>
          <w:shd w:val="clear" w:color="auto" w:fill="F6F6F6"/>
        </w:rPr>
        <w:t>.</w:t>
      </w:r>
      <w:r w:rsidR="00B014E2" w:rsidRPr="00127982">
        <w:t xml:space="preserve">, Wikipedie, </w:t>
      </w:r>
      <w:r w:rsidR="00B014E2" w:rsidRPr="00127982">
        <w:rPr>
          <w:rFonts w:ascii="Arial" w:hAnsi="Arial" w:cs="Arial"/>
          <w:color w:val="202122"/>
          <w:shd w:val="clear" w:color="auto" w:fill="FFFFFF"/>
        </w:rPr>
        <w:t xml:space="preserve">Dostupné z WWW: </w:t>
      </w:r>
      <w:r w:rsidR="00B014E2" w:rsidRPr="00127982">
        <w:rPr>
          <w:rFonts w:ascii="Arial" w:hAnsi="Arial" w:cs="Arial"/>
          <w:color w:val="202122"/>
          <w:shd w:val="clear" w:color="auto" w:fill="FFFFFF"/>
          <w:lang w:val="en-US"/>
        </w:rPr>
        <w:t>&lt;</w:t>
      </w:r>
      <w:r w:rsidR="00B014E2" w:rsidRPr="00B014E2">
        <w:t xml:space="preserve"> </w:t>
      </w:r>
      <w:hyperlink r:id="rId63" w:history="1">
        <w:r w:rsidR="000704DF" w:rsidRPr="00F33319">
          <w:rPr>
            <w:rStyle w:val="Hypertextovodkaz"/>
            <w:rFonts w:ascii="Arial" w:hAnsi="Arial" w:cs="Arial"/>
            <w:shd w:val="clear" w:color="auto" w:fill="FFFFFF"/>
            <w:lang w:val="en-US"/>
          </w:rPr>
          <w:t>https://cs.wikipedia.org/wiki/Microsoft_Azure</w:t>
        </w:r>
      </w:hyperlink>
      <w:r w:rsidR="00B014E2" w:rsidRPr="00127982">
        <w:rPr>
          <w:rFonts w:ascii="Arial" w:hAnsi="Arial" w:cs="Arial"/>
          <w:color w:val="202122"/>
          <w:shd w:val="clear" w:color="auto" w:fill="FFFFFF"/>
          <w:lang w:val="en-US"/>
        </w:rPr>
        <w:t>&gt;</w:t>
      </w:r>
    </w:p>
    <w:p w14:paraId="16C96B0A" w14:textId="550A8E91" w:rsidR="000704DF" w:rsidRPr="000704DF" w:rsidRDefault="000704DF" w:rsidP="00B014E2">
      <w:pPr>
        <w:ind w:left="705" w:hanging="705"/>
      </w:pPr>
      <w:r>
        <w:rPr>
          <w:lang w:val="en-US"/>
        </w:rPr>
        <w:t>[3]</w:t>
      </w:r>
      <w:r>
        <w:rPr>
          <w:lang w:val="en-US"/>
        </w:rPr>
        <w:tab/>
      </w:r>
      <w:r>
        <w:rPr>
          <w:i/>
          <w:iCs/>
          <w:lang w:val="en-US"/>
        </w:rPr>
        <w:t>Deploy Wordpress in Azure with ARM and Docker</w:t>
      </w:r>
      <w:r>
        <w:rPr>
          <w:lang w:val="en-US"/>
        </w:rPr>
        <w:t xml:space="preserve"> </w:t>
      </w:r>
      <w:proofErr w:type="spellStart"/>
      <w:r>
        <w:rPr>
          <w:lang w:val="en-US"/>
        </w:rPr>
        <w:t>Youtube</w:t>
      </w:r>
      <w:proofErr w:type="spellEnd"/>
      <w:r>
        <w:rPr>
          <w:lang w:val="en-US"/>
        </w:rPr>
        <w:t xml:space="preserve"> [online]</w:t>
      </w:r>
      <w:r w:rsidR="006A0B00">
        <w:rPr>
          <w:lang w:val="en-US"/>
        </w:rPr>
        <w:t>,</w:t>
      </w:r>
      <w:r>
        <w:rPr>
          <w:lang w:val="en-US"/>
        </w:rPr>
        <w:t xml:space="preserve"> 17.2. 2018, </w:t>
      </w:r>
      <w:proofErr w:type="spellStart"/>
      <w:r>
        <w:rPr>
          <w:lang w:val="en-US"/>
        </w:rPr>
        <w:t>Dostupné</w:t>
      </w:r>
      <w:proofErr w:type="spellEnd"/>
      <w:r>
        <w:rPr>
          <w:lang w:val="en-US"/>
        </w:rPr>
        <w:t xml:space="preserve"> z</w:t>
      </w:r>
      <w:r w:rsidR="006A0B00">
        <w:rPr>
          <w:lang w:val="en-US"/>
        </w:rPr>
        <w:t xml:space="preserve"> WWW</w:t>
      </w:r>
      <w:r>
        <w:rPr>
          <w:lang w:val="en-US"/>
        </w:rPr>
        <w:t>:</w:t>
      </w:r>
      <w:r w:rsidR="006A0B00">
        <w:rPr>
          <w:lang w:val="en-US"/>
        </w:rPr>
        <w:t xml:space="preserve"> </w:t>
      </w:r>
      <w:r>
        <w:rPr>
          <w:lang w:val="en-US"/>
        </w:rPr>
        <w:t xml:space="preserve"> </w:t>
      </w:r>
      <w:r w:rsidR="003E4EB4">
        <w:rPr>
          <w:lang w:val="en-US"/>
        </w:rPr>
        <w:t>&lt;</w:t>
      </w:r>
      <w:r w:rsidR="003E4EB4" w:rsidRPr="003E4EB4">
        <w:rPr>
          <w:lang w:val="en-US"/>
        </w:rPr>
        <w:t>https://youtu.be/3otTGLnzeD4</w:t>
      </w:r>
      <w:r w:rsidR="003E4EB4">
        <w:rPr>
          <w:lang w:val="en-US"/>
        </w:rPr>
        <w:t>&gt;</w:t>
      </w:r>
    </w:p>
    <w:p w14:paraId="25C7BE83" w14:textId="1CB36583" w:rsidR="000704DF" w:rsidRPr="000704DF" w:rsidRDefault="000704DF" w:rsidP="00B014E2">
      <w:pPr>
        <w:ind w:left="705" w:hanging="705"/>
      </w:pPr>
      <w:r>
        <w:rPr>
          <w:lang w:val="en-US"/>
        </w:rPr>
        <w:t>[4]</w:t>
      </w:r>
      <w:r>
        <w:rPr>
          <w:lang w:val="en-US"/>
        </w:rPr>
        <w:tab/>
      </w:r>
      <w:r>
        <w:rPr>
          <w:i/>
          <w:iCs/>
          <w:lang w:val="en-US"/>
        </w:rPr>
        <w:t>Installing Wordpress on Windows using Docker in 5 minutes – Tutorial</w:t>
      </w:r>
      <w:r>
        <w:rPr>
          <w:lang w:val="en-US"/>
        </w:rPr>
        <w:t xml:space="preserve"> </w:t>
      </w:r>
      <w:proofErr w:type="spellStart"/>
      <w:r w:rsidR="006A0B00">
        <w:rPr>
          <w:lang w:val="en-US"/>
        </w:rPr>
        <w:t>Youtube</w:t>
      </w:r>
      <w:proofErr w:type="spellEnd"/>
      <w:r w:rsidR="006A0B00">
        <w:rPr>
          <w:lang w:val="en-US"/>
        </w:rPr>
        <w:t xml:space="preserve"> </w:t>
      </w:r>
      <w:r>
        <w:rPr>
          <w:lang w:val="en-US"/>
        </w:rPr>
        <w:t xml:space="preserve">[online], 20.5. 2020, </w:t>
      </w:r>
      <w:proofErr w:type="spellStart"/>
      <w:r>
        <w:rPr>
          <w:lang w:val="en-US"/>
        </w:rPr>
        <w:t>Dostupné</w:t>
      </w:r>
      <w:proofErr w:type="spellEnd"/>
      <w:r>
        <w:rPr>
          <w:lang w:val="en-US"/>
        </w:rPr>
        <w:t xml:space="preserve"> z</w:t>
      </w:r>
      <w:r w:rsidR="006A0B00">
        <w:rPr>
          <w:lang w:val="en-US"/>
        </w:rPr>
        <w:t xml:space="preserve"> WWW</w:t>
      </w:r>
      <w:r>
        <w:rPr>
          <w:lang w:val="en-US"/>
        </w:rPr>
        <w:t xml:space="preserve">: </w:t>
      </w:r>
      <w:r w:rsidR="006A0B00">
        <w:rPr>
          <w:lang w:val="en-US"/>
        </w:rPr>
        <w:t xml:space="preserve"> </w:t>
      </w:r>
      <w:r w:rsidR="003E4EB4">
        <w:rPr>
          <w:lang w:val="en-US"/>
        </w:rPr>
        <w:t>&lt;</w:t>
      </w:r>
      <w:r w:rsidR="003E4EB4" w:rsidRPr="003E4EB4">
        <w:rPr>
          <w:lang w:val="en-US"/>
        </w:rPr>
        <w:t>https://youtu.be/o4_Px-GC3Rs</w:t>
      </w:r>
      <w:r w:rsidR="003E4EB4">
        <w:rPr>
          <w:lang w:val="en-US"/>
        </w:rPr>
        <w:t>&gt;</w:t>
      </w:r>
    </w:p>
    <w:p w14:paraId="6EA6B51A" w14:textId="1B66C2DB" w:rsidR="000704DF" w:rsidRPr="006A0B00" w:rsidRDefault="000704DF" w:rsidP="006A0B00">
      <w:pPr>
        <w:ind w:left="705" w:hanging="705"/>
        <w:jc w:val="left"/>
        <w:rPr>
          <w:lang w:val="en-US"/>
        </w:rPr>
      </w:pPr>
      <w:r>
        <w:rPr>
          <w:lang w:val="en-US"/>
        </w:rPr>
        <w:t>[5]</w:t>
      </w:r>
      <w:r w:rsidR="006A0B00">
        <w:rPr>
          <w:lang w:val="en-US"/>
        </w:rPr>
        <w:tab/>
      </w:r>
      <w:r w:rsidR="006A0B00">
        <w:rPr>
          <w:i/>
          <w:iCs/>
          <w:lang w:val="en-US"/>
        </w:rPr>
        <w:t>What is Docker in 5 minutes</w:t>
      </w:r>
      <w:r w:rsidR="006A0B00">
        <w:rPr>
          <w:lang w:val="en-US"/>
        </w:rPr>
        <w:t xml:space="preserve"> </w:t>
      </w:r>
      <w:proofErr w:type="spellStart"/>
      <w:r w:rsidR="006A0B00">
        <w:rPr>
          <w:lang w:val="en-US"/>
        </w:rPr>
        <w:t>Youtube</w:t>
      </w:r>
      <w:proofErr w:type="spellEnd"/>
      <w:r w:rsidR="006A0B00">
        <w:rPr>
          <w:lang w:val="en-US"/>
        </w:rPr>
        <w:t xml:space="preserve"> [</w:t>
      </w:r>
      <w:r w:rsidR="006A0B00">
        <w:t>online</w:t>
      </w:r>
      <w:r w:rsidR="006A0B00">
        <w:rPr>
          <w:lang w:val="en-US"/>
        </w:rPr>
        <w:t xml:space="preserve">], 19.8. 2018 </w:t>
      </w:r>
      <w:r w:rsidR="006A0B00" w:rsidRPr="003E4EB4">
        <w:t>Dostupné</w:t>
      </w:r>
      <w:r w:rsidR="006A0B00">
        <w:rPr>
          <w:lang w:val="en-US"/>
        </w:rPr>
        <w:t xml:space="preserve"> z WWW:  </w:t>
      </w:r>
      <w:r w:rsidR="003E4EB4">
        <w:rPr>
          <w:lang w:val="en-US"/>
        </w:rPr>
        <w:t>&lt;</w:t>
      </w:r>
      <w:r w:rsidR="003E4EB4" w:rsidRPr="003E4EB4">
        <w:rPr>
          <w:lang w:val="en-US"/>
        </w:rPr>
        <w:t>https://youtu.be/_dfLOzuIg2o</w:t>
      </w:r>
      <w:r w:rsidR="003E4EB4">
        <w:rPr>
          <w:lang w:val="en-US"/>
        </w:rPr>
        <w:t>&gt;</w:t>
      </w:r>
    </w:p>
    <w:p w14:paraId="4F823DF8" w14:textId="5ADEF235" w:rsidR="000704DF" w:rsidRDefault="000704DF" w:rsidP="00B014E2">
      <w:pPr>
        <w:ind w:left="705" w:hanging="705"/>
        <w:rPr>
          <w:lang w:val="en-US"/>
        </w:rPr>
      </w:pPr>
      <w:r>
        <w:rPr>
          <w:lang w:val="en-US"/>
        </w:rPr>
        <w:t>[6]</w:t>
      </w:r>
      <w:r w:rsidR="006A0B00">
        <w:rPr>
          <w:lang w:val="en-US"/>
        </w:rPr>
        <w:tab/>
      </w:r>
      <w:r w:rsidR="006A0B00">
        <w:rPr>
          <w:i/>
          <w:iCs/>
          <w:lang w:val="en-US"/>
        </w:rPr>
        <w:t xml:space="preserve">Learn Docker-Compose with Wordpress </w:t>
      </w:r>
      <w:proofErr w:type="spellStart"/>
      <w:r w:rsidR="006A0B00">
        <w:t>Youtube</w:t>
      </w:r>
      <w:proofErr w:type="spellEnd"/>
      <w:r w:rsidR="006A0B00">
        <w:t xml:space="preserve"> </w:t>
      </w:r>
      <w:r w:rsidR="006A0B00">
        <w:rPr>
          <w:lang w:val="en-US"/>
        </w:rPr>
        <w:t xml:space="preserve">[online], 1.12. 2018, </w:t>
      </w:r>
      <w:proofErr w:type="spellStart"/>
      <w:r w:rsidR="006A0B00">
        <w:rPr>
          <w:lang w:val="en-US"/>
        </w:rPr>
        <w:t>Dostupné</w:t>
      </w:r>
      <w:proofErr w:type="spellEnd"/>
      <w:r w:rsidR="006A0B00">
        <w:rPr>
          <w:lang w:val="en-US"/>
        </w:rPr>
        <w:t xml:space="preserve"> z WWW: </w:t>
      </w:r>
      <w:r w:rsidR="003E4EB4">
        <w:rPr>
          <w:lang w:val="en-US"/>
        </w:rPr>
        <w:t>&lt;</w:t>
      </w:r>
      <w:r w:rsidR="003E4EB4" w:rsidRPr="003E4EB4">
        <w:rPr>
          <w:lang w:val="en-US"/>
        </w:rPr>
        <w:t>https://youtu.be/exmBvjlZr7U</w:t>
      </w:r>
      <w:r w:rsidR="003E4EB4">
        <w:rPr>
          <w:lang w:val="en-US"/>
        </w:rPr>
        <w:t>&gt;</w:t>
      </w:r>
    </w:p>
    <w:p w14:paraId="55900D8F" w14:textId="0A86E817" w:rsidR="000429CF" w:rsidRPr="003E4EB4" w:rsidRDefault="000429CF" w:rsidP="00B014E2">
      <w:pPr>
        <w:ind w:left="705" w:hanging="705"/>
      </w:pPr>
      <w:r>
        <w:rPr>
          <w:lang w:val="en-US"/>
        </w:rPr>
        <w:t>[7]</w:t>
      </w:r>
      <w:r w:rsidR="003E4EB4">
        <w:rPr>
          <w:lang w:val="en-US"/>
        </w:rPr>
        <w:tab/>
      </w:r>
      <w:r w:rsidR="003E4EB4">
        <w:rPr>
          <w:i/>
          <w:iCs/>
          <w:lang w:val="en-US"/>
        </w:rPr>
        <w:t xml:space="preserve">How to Install XAMPP and WordPress on Windows Localhost </w:t>
      </w:r>
      <w:proofErr w:type="spellStart"/>
      <w:r w:rsidR="003E4EB4">
        <w:rPr>
          <w:lang w:val="en-US"/>
        </w:rPr>
        <w:t>Youtube</w:t>
      </w:r>
      <w:proofErr w:type="spellEnd"/>
      <w:r w:rsidR="003E4EB4">
        <w:rPr>
          <w:lang w:val="en-US"/>
        </w:rPr>
        <w:t xml:space="preserve"> [online], 21.8. 2019, </w:t>
      </w:r>
      <w:proofErr w:type="spellStart"/>
      <w:r w:rsidR="003E4EB4">
        <w:rPr>
          <w:lang w:val="en-US"/>
        </w:rPr>
        <w:t>Dostupné</w:t>
      </w:r>
      <w:proofErr w:type="spellEnd"/>
      <w:r w:rsidR="003E4EB4">
        <w:rPr>
          <w:lang w:val="en-US"/>
        </w:rPr>
        <w:t xml:space="preserve"> z WWW: &lt;</w:t>
      </w:r>
      <w:r w:rsidR="003E4EB4" w:rsidRPr="003E4EB4">
        <w:rPr>
          <w:lang w:val="en-US"/>
        </w:rPr>
        <w:t>https://youtu.be/A4r-Q5YnMLE</w:t>
      </w:r>
      <w:r w:rsidR="003E4EB4">
        <w:rPr>
          <w:lang w:val="en-US"/>
        </w:rPr>
        <w:t>&gt;</w:t>
      </w:r>
    </w:p>
    <w:p w14:paraId="67FBF0CD" w14:textId="264FD3F6" w:rsidR="000429CF" w:rsidRPr="003E4EB4" w:rsidRDefault="000429CF" w:rsidP="00B014E2">
      <w:pPr>
        <w:ind w:left="705" w:hanging="705"/>
      </w:pPr>
      <w:r>
        <w:rPr>
          <w:lang w:val="en-US"/>
        </w:rPr>
        <w:t>[8]</w:t>
      </w:r>
      <w:r w:rsidR="003E4EB4">
        <w:rPr>
          <w:lang w:val="en-US"/>
        </w:rPr>
        <w:tab/>
      </w:r>
      <w:proofErr w:type="spellStart"/>
      <w:r w:rsidR="003E4EB4">
        <w:rPr>
          <w:i/>
          <w:iCs/>
        </w:rPr>
        <w:t>The</w:t>
      </w:r>
      <w:proofErr w:type="spellEnd"/>
      <w:r w:rsidR="003E4EB4">
        <w:rPr>
          <w:i/>
          <w:iCs/>
        </w:rPr>
        <w:t xml:space="preserve"> Top 10 Wordpress </w:t>
      </w:r>
      <w:proofErr w:type="spellStart"/>
      <w:r w:rsidR="003E4EB4">
        <w:rPr>
          <w:i/>
          <w:iCs/>
        </w:rPr>
        <w:t>Plugins</w:t>
      </w:r>
      <w:proofErr w:type="spellEnd"/>
      <w:r w:rsidR="003E4EB4">
        <w:rPr>
          <w:i/>
          <w:iCs/>
        </w:rPr>
        <w:t xml:space="preserve"> </w:t>
      </w:r>
      <w:proofErr w:type="spellStart"/>
      <w:r w:rsidR="003E4EB4">
        <w:rPr>
          <w:i/>
          <w:iCs/>
        </w:rPr>
        <w:t>for</w:t>
      </w:r>
      <w:proofErr w:type="spellEnd"/>
      <w:r w:rsidR="003E4EB4">
        <w:rPr>
          <w:i/>
          <w:iCs/>
        </w:rPr>
        <w:t xml:space="preserve"> </w:t>
      </w:r>
      <w:proofErr w:type="spellStart"/>
      <w:r w:rsidR="003E4EB4">
        <w:rPr>
          <w:i/>
          <w:iCs/>
        </w:rPr>
        <w:t>the</w:t>
      </w:r>
      <w:proofErr w:type="spellEnd"/>
      <w:r w:rsidR="003E4EB4">
        <w:rPr>
          <w:i/>
          <w:iCs/>
        </w:rPr>
        <w:t xml:space="preserve"> end </w:t>
      </w:r>
      <w:proofErr w:type="spellStart"/>
      <w:r w:rsidR="003E4EB4">
        <w:rPr>
          <w:i/>
          <w:iCs/>
        </w:rPr>
        <w:t>of</w:t>
      </w:r>
      <w:proofErr w:type="spellEnd"/>
      <w:r w:rsidR="003E4EB4">
        <w:rPr>
          <w:i/>
          <w:iCs/>
        </w:rPr>
        <w:t xml:space="preserve"> 2020</w:t>
      </w:r>
      <w:r w:rsidR="003E4EB4">
        <w:t xml:space="preserve"> </w:t>
      </w:r>
      <w:proofErr w:type="spellStart"/>
      <w:r w:rsidR="003E4EB4">
        <w:t>Youtube</w:t>
      </w:r>
      <w:proofErr w:type="spellEnd"/>
      <w:r w:rsidR="003E4EB4">
        <w:t xml:space="preserve"> </w:t>
      </w:r>
      <w:r w:rsidR="003E4EB4">
        <w:rPr>
          <w:lang w:val="en-US"/>
        </w:rPr>
        <w:t xml:space="preserve">[online], 14.8. 2020, </w:t>
      </w:r>
      <w:proofErr w:type="spellStart"/>
      <w:r w:rsidR="003E4EB4">
        <w:rPr>
          <w:lang w:val="en-US"/>
        </w:rPr>
        <w:t>Dostupné</w:t>
      </w:r>
      <w:proofErr w:type="spellEnd"/>
      <w:r w:rsidR="003E4EB4">
        <w:rPr>
          <w:lang w:val="en-US"/>
        </w:rPr>
        <w:t xml:space="preserve"> z WWW: &lt;</w:t>
      </w:r>
      <w:r w:rsidR="003E4EB4" w:rsidRPr="003E4EB4">
        <w:t xml:space="preserve"> </w:t>
      </w:r>
      <w:r w:rsidR="003E4EB4" w:rsidRPr="003E4EB4">
        <w:rPr>
          <w:lang w:val="en-US"/>
        </w:rPr>
        <w:t xml:space="preserve">https://youtu.be/156fgG0YBVw </w:t>
      </w:r>
      <w:r w:rsidR="003E4EB4">
        <w:rPr>
          <w:lang w:val="en-US"/>
        </w:rPr>
        <w:t>&gt;</w:t>
      </w:r>
    </w:p>
    <w:p w14:paraId="2EA9CF58" w14:textId="0595970C" w:rsidR="000429CF" w:rsidRPr="003E4EB4" w:rsidRDefault="000429CF" w:rsidP="00B014E2">
      <w:pPr>
        <w:ind w:left="705" w:hanging="705"/>
        <w:rPr>
          <w:lang w:val="en-US"/>
        </w:rPr>
      </w:pPr>
      <w:r>
        <w:rPr>
          <w:lang w:val="en-US"/>
        </w:rPr>
        <w:t>[9]</w:t>
      </w:r>
      <w:r w:rsidR="003E4EB4">
        <w:rPr>
          <w:lang w:val="en-US"/>
        </w:rPr>
        <w:tab/>
      </w:r>
      <w:r w:rsidR="003E4EB4">
        <w:rPr>
          <w:i/>
          <w:iCs/>
          <w:lang w:val="en-US"/>
        </w:rPr>
        <w:t xml:space="preserve">Learn Docker in 12 Minutes </w:t>
      </w:r>
      <w:proofErr w:type="spellStart"/>
      <w:r w:rsidR="003E4EB4">
        <w:rPr>
          <w:lang w:val="en-US"/>
        </w:rPr>
        <w:t>Youtube</w:t>
      </w:r>
      <w:proofErr w:type="spellEnd"/>
      <w:r w:rsidR="003E4EB4">
        <w:rPr>
          <w:lang w:val="en-US"/>
        </w:rPr>
        <w:t xml:space="preserve"> [online], 6.9. 2016, </w:t>
      </w:r>
      <w:proofErr w:type="spellStart"/>
      <w:r w:rsidR="003E4EB4">
        <w:rPr>
          <w:lang w:val="en-US"/>
        </w:rPr>
        <w:t>Dostupné</w:t>
      </w:r>
      <w:proofErr w:type="spellEnd"/>
      <w:r w:rsidR="003E4EB4">
        <w:rPr>
          <w:lang w:val="en-US"/>
        </w:rPr>
        <w:t xml:space="preserve"> z WWW: &lt;</w:t>
      </w:r>
      <w:r w:rsidR="003E4EB4" w:rsidRPr="003E4EB4">
        <w:t xml:space="preserve"> </w:t>
      </w:r>
      <w:r w:rsidR="003E4EB4" w:rsidRPr="003E4EB4">
        <w:rPr>
          <w:lang w:val="en-US"/>
        </w:rPr>
        <w:t xml:space="preserve">https://youtu.be/YFl2mCHdv24 </w:t>
      </w:r>
      <w:r w:rsidR="003E4EB4">
        <w:rPr>
          <w:lang w:val="en-US"/>
        </w:rPr>
        <w:t xml:space="preserve">&gt; </w:t>
      </w:r>
    </w:p>
    <w:p w14:paraId="06AE3C5C" w14:textId="55BB60F4" w:rsidR="00802D4F" w:rsidRDefault="00802D4F" w:rsidP="009B7E74">
      <w:pPr>
        <w:pStyle w:val="Literatura"/>
        <w:jc w:val="left"/>
        <w:rPr>
          <w:bCs/>
        </w:rPr>
      </w:pPr>
    </w:p>
    <w:p w14:paraId="4EF04C32" w14:textId="77777777" w:rsidR="000F1F8E" w:rsidRPr="001F423D" w:rsidRDefault="000F1F8E">
      <w:pPr>
        <w:pStyle w:val="Nadpis"/>
        <w:rPr>
          <w:rStyle w:val="Zdraznnintenzivn"/>
        </w:rPr>
        <w:sectPr w:rsidR="000F1F8E" w:rsidRPr="001F423D" w:rsidSect="00FF6F58">
          <w:headerReference w:type="default" r:id="rId64"/>
          <w:footerReference w:type="default" r:id="rId65"/>
          <w:type w:val="continuous"/>
          <w:pgSz w:w="11907" w:h="16840" w:code="9"/>
          <w:pgMar w:top="1701" w:right="1134" w:bottom="1134" w:left="1134" w:header="851" w:footer="709" w:gutter="851"/>
          <w:cols w:space="708"/>
        </w:sectPr>
      </w:pPr>
      <w:bookmarkStart w:id="91" w:name="_Toc37577739"/>
      <w:bookmarkStart w:id="92" w:name="_Toc88120450"/>
      <w:bookmarkStart w:id="93" w:name="_Toc88120687"/>
      <w:bookmarkStart w:id="94" w:name="_Toc88120899"/>
      <w:bookmarkStart w:id="95" w:name="_Toc88121003"/>
      <w:bookmarkStart w:id="96" w:name="_Toc88121046"/>
      <w:bookmarkStart w:id="97" w:name="_Toc88121183"/>
      <w:bookmarkStart w:id="98" w:name="_Toc88121557"/>
      <w:bookmarkStart w:id="99" w:name="_Toc88121614"/>
      <w:bookmarkStart w:id="100" w:name="_Toc88121752"/>
      <w:bookmarkStart w:id="101" w:name="_Toc88122018"/>
      <w:bookmarkStart w:id="102" w:name="_Toc88124623"/>
      <w:bookmarkStart w:id="103" w:name="_Toc88124660"/>
      <w:bookmarkStart w:id="104" w:name="_Toc88124810"/>
      <w:bookmarkStart w:id="105" w:name="_Toc88125793"/>
      <w:bookmarkStart w:id="106" w:name="_Toc88126313"/>
      <w:bookmarkStart w:id="107" w:name="_Toc88126464"/>
      <w:bookmarkStart w:id="108" w:name="_Toc88126531"/>
      <w:bookmarkStart w:id="109" w:name="_Toc88126560"/>
      <w:bookmarkStart w:id="110" w:name="_Toc88126776"/>
      <w:bookmarkStart w:id="111" w:name="_Toc88126866"/>
      <w:bookmarkStart w:id="112" w:name="_Toc88127107"/>
      <w:bookmarkStart w:id="113" w:name="_Toc88127150"/>
      <w:bookmarkStart w:id="114" w:name="_Toc88128515"/>
      <w:bookmarkStart w:id="115" w:name="_Toc107634157"/>
      <w:bookmarkStart w:id="116" w:name="_Toc107635192"/>
      <w:bookmarkStart w:id="117" w:name="_Toc107635232"/>
      <w:bookmarkStart w:id="118" w:name="_Toc107635249"/>
    </w:p>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14:paraId="4B681B84" w14:textId="4E403EB4" w:rsidR="001B6F92" w:rsidRPr="008471FB" w:rsidRDefault="001B6F92" w:rsidP="000F59DF">
      <w:pPr>
        <w:rPr>
          <w:i/>
        </w:rPr>
      </w:pPr>
    </w:p>
    <w:sectPr w:rsidR="001B6F92" w:rsidRPr="008471FB" w:rsidSect="000F1F8E">
      <w:headerReference w:type="default" r:id="rId66"/>
      <w:footerReference w:type="default" r:id="rId67"/>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50038F" w14:textId="77777777" w:rsidR="00B771C1" w:rsidRDefault="00B771C1">
      <w:r>
        <w:separator/>
      </w:r>
    </w:p>
    <w:p w14:paraId="21A55157" w14:textId="77777777" w:rsidR="00B771C1" w:rsidRDefault="00B771C1"/>
  </w:endnote>
  <w:endnote w:type="continuationSeparator" w:id="0">
    <w:p w14:paraId="2FFDDC1A" w14:textId="77777777" w:rsidR="00B771C1" w:rsidRDefault="00B771C1">
      <w:r>
        <w:continuationSeparator/>
      </w:r>
    </w:p>
    <w:p w14:paraId="38F1A91D" w14:textId="77777777" w:rsidR="00B771C1" w:rsidRDefault="00B771C1"/>
  </w:endnote>
  <w:endnote w:type="continuationNotice" w:id="1">
    <w:p w14:paraId="3185EF5D" w14:textId="77777777" w:rsidR="00B771C1" w:rsidRDefault="00B771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12E6D" w14:textId="77777777" w:rsidR="00544E6E" w:rsidRDefault="00544E6E">
    <w:pPr>
      <w:pStyle w:val="Zpat"/>
      <w:jc w:val="center"/>
    </w:pPr>
  </w:p>
  <w:p w14:paraId="129ED8ED" w14:textId="77777777" w:rsidR="00544E6E" w:rsidRDefault="00544E6E">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1B6CB" w14:textId="7A0CE233" w:rsidR="00544E6E" w:rsidRPr="00FF6F58" w:rsidRDefault="00544E6E" w:rsidP="00FF6F58">
    <w:pPr>
      <w:pStyle w:val="Zpat"/>
      <w:spacing w:before="120" w:after="0" w:line="240" w:lineRule="auto"/>
      <w:jc w:val="center"/>
      <w:rPr>
        <w:b/>
      </w:rPr>
    </w:pPr>
  </w:p>
  <w:p w14:paraId="27CE702D" w14:textId="77777777" w:rsidR="00544E6E" w:rsidRDefault="00544E6E">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24C26" w14:textId="77777777" w:rsidR="00544E6E" w:rsidRDefault="00544E6E">
    <w:pPr>
      <w:pStyle w:val="Zpat"/>
      <w:jc w:val="center"/>
    </w:pPr>
  </w:p>
  <w:p w14:paraId="11A03728" w14:textId="77777777" w:rsidR="00544E6E" w:rsidRDefault="00544E6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64B30" w14:textId="77777777" w:rsidR="00B771C1" w:rsidRDefault="00B771C1">
      <w:r>
        <w:separator/>
      </w:r>
    </w:p>
    <w:p w14:paraId="11BF49D5" w14:textId="77777777" w:rsidR="00B771C1" w:rsidRDefault="00B771C1"/>
  </w:footnote>
  <w:footnote w:type="continuationSeparator" w:id="0">
    <w:p w14:paraId="372ECE47" w14:textId="77777777" w:rsidR="00B771C1" w:rsidRDefault="00B771C1">
      <w:r>
        <w:continuationSeparator/>
      </w:r>
    </w:p>
    <w:p w14:paraId="19AC45D9" w14:textId="77777777" w:rsidR="00B771C1" w:rsidRDefault="00B771C1"/>
  </w:footnote>
  <w:footnote w:type="continuationNotice" w:id="1">
    <w:p w14:paraId="0522B531" w14:textId="77777777" w:rsidR="00B771C1" w:rsidRDefault="00B771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B4E12" w14:textId="77777777" w:rsidR="00544E6E" w:rsidRDefault="00544E6E"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6F041" w14:textId="4B443FB7" w:rsidR="00544E6E" w:rsidRDefault="00544E6E" w:rsidP="00D054DB">
    <w:pPr>
      <w:pStyle w:val="Zkladntext"/>
      <w:pBdr>
        <w:bottom w:val="single" w:sz="4" w:space="1" w:color="auto"/>
      </w:pBdr>
      <w:tabs>
        <w:tab w:val="right" w:pos="8788"/>
      </w:tabs>
      <w:jc w:val="left"/>
    </w:pPr>
    <w:r w:rsidRPr="000F1F8E">
      <w:rPr>
        <w:b w:val="0"/>
        <w:sz w:val="20"/>
        <w:szCs w:val="20"/>
      </w:rPr>
      <w:t>Závěrečná studijní práce, J</w:t>
    </w:r>
    <w:r>
      <w:rPr>
        <w:b w:val="0"/>
        <w:sz w:val="20"/>
        <w:szCs w:val="20"/>
      </w:rPr>
      <w:t>akub Vaněk</w:t>
    </w:r>
    <w:r w:rsidRPr="000F1F8E">
      <w:rPr>
        <w:b w:val="0"/>
        <w:sz w:val="20"/>
        <w:szCs w:val="20"/>
      </w:rPr>
      <w:t>, IT4, 20</w:t>
    </w:r>
    <w:r>
      <w:rPr>
        <w:b w:val="0"/>
        <w:sz w:val="20"/>
        <w:szCs w:val="20"/>
      </w:rPr>
      <w:t>20/2021</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5F948" w14:textId="77777777" w:rsidR="00544E6E" w:rsidRPr="000F1F8E" w:rsidRDefault="00544E6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C663A3"/>
    <w:multiLevelType w:val="multilevel"/>
    <w:tmpl w:val="6AD2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3"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5"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9"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2F5C1588"/>
    <w:multiLevelType w:val="multilevel"/>
    <w:tmpl w:val="70F0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7"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C096CDD"/>
    <w:multiLevelType w:val="multilevel"/>
    <w:tmpl w:val="67A2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F23381A"/>
    <w:multiLevelType w:val="multilevel"/>
    <w:tmpl w:val="ED7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1"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3"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5"/>
  </w:num>
  <w:num w:numId="3">
    <w:abstractNumId w:val="26"/>
  </w:num>
  <w:num w:numId="4">
    <w:abstractNumId w:val="45"/>
  </w:num>
  <w:num w:numId="5">
    <w:abstractNumId w:val="16"/>
  </w:num>
  <w:num w:numId="6">
    <w:abstractNumId w:val="14"/>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41"/>
  </w:num>
  <w:num w:numId="19">
    <w:abstractNumId w:val="42"/>
  </w:num>
  <w:num w:numId="20">
    <w:abstractNumId w:val="13"/>
  </w:num>
  <w:num w:numId="21">
    <w:abstractNumId w:val="30"/>
  </w:num>
  <w:num w:numId="22">
    <w:abstractNumId w:val="44"/>
  </w:num>
  <w:num w:numId="23">
    <w:abstractNumId w:val="19"/>
  </w:num>
  <w:num w:numId="24">
    <w:abstractNumId w:val="22"/>
  </w:num>
  <w:num w:numId="25">
    <w:abstractNumId w:val="33"/>
  </w:num>
  <w:num w:numId="26">
    <w:abstractNumId w:val="12"/>
  </w:num>
  <w:num w:numId="27">
    <w:abstractNumId w:val="38"/>
  </w:num>
  <w:num w:numId="28">
    <w:abstractNumId w:val="15"/>
  </w:num>
  <w:num w:numId="29">
    <w:abstractNumId w:val="27"/>
  </w:num>
  <w:num w:numId="30">
    <w:abstractNumId w:val="24"/>
  </w:num>
  <w:num w:numId="31">
    <w:abstractNumId w:val="40"/>
  </w:num>
  <w:num w:numId="32">
    <w:abstractNumId w:val="21"/>
  </w:num>
  <w:num w:numId="33">
    <w:abstractNumId w:val="32"/>
  </w:num>
  <w:num w:numId="34">
    <w:abstractNumId w:val="39"/>
  </w:num>
  <w:num w:numId="35">
    <w:abstractNumId w:val="43"/>
  </w:num>
  <w:num w:numId="36">
    <w:abstractNumId w:val="28"/>
  </w:num>
  <w:num w:numId="37">
    <w:abstractNumId w:val="17"/>
  </w:num>
  <w:num w:numId="38">
    <w:abstractNumId w:val="36"/>
  </w:num>
  <w:num w:numId="39">
    <w:abstractNumId w:val="23"/>
  </w:num>
  <w:num w:numId="40">
    <w:abstractNumId w:val="20"/>
  </w:num>
  <w:num w:numId="41">
    <w:abstractNumId w:val="31"/>
  </w:num>
  <w:num w:numId="42">
    <w:abstractNumId w:val="34"/>
  </w:num>
  <w:num w:numId="43">
    <w:abstractNumId w:val="29"/>
  </w:num>
  <w:num w:numId="44">
    <w:abstractNumId w:val="37"/>
  </w:num>
  <w:num w:numId="45">
    <w:abstractNumId w:val="25"/>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06DB5"/>
    <w:rsid w:val="000133FB"/>
    <w:rsid w:val="00030849"/>
    <w:rsid w:val="000429CF"/>
    <w:rsid w:val="00046525"/>
    <w:rsid w:val="00055845"/>
    <w:rsid w:val="000704DF"/>
    <w:rsid w:val="00071ADE"/>
    <w:rsid w:val="00077FE6"/>
    <w:rsid w:val="000828B2"/>
    <w:rsid w:val="000846E0"/>
    <w:rsid w:val="00087049"/>
    <w:rsid w:val="000B40C6"/>
    <w:rsid w:val="000D1CC4"/>
    <w:rsid w:val="000D7FD0"/>
    <w:rsid w:val="000F1F8E"/>
    <w:rsid w:val="000F234B"/>
    <w:rsid w:val="000F59DF"/>
    <w:rsid w:val="000F5ED1"/>
    <w:rsid w:val="001015E4"/>
    <w:rsid w:val="00106D4A"/>
    <w:rsid w:val="00127982"/>
    <w:rsid w:val="00131D49"/>
    <w:rsid w:val="00137BB1"/>
    <w:rsid w:val="00157365"/>
    <w:rsid w:val="00165582"/>
    <w:rsid w:val="001676A8"/>
    <w:rsid w:val="00171FCE"/>
    <w:rsid w:val="00173594"/>
    <w:rsid w:val="0018309D"/>
    <w:rsid w:val="001852CC"/>
    <w:rsid w:val="001901A9"/>
    <w:rsid w:val="00195158"/>
    <w:rsid w:val="001A52C5"/>
    <w:rsid w:val="001B6F92"/>
    <w:rsid w:val="001C16D9"/>
    <w:rsid w:val="001D235D"/>
    <w:rsid w:val="001D39EF"/>
    <w:rsid w:val="001E5AF7"/>
    <w:rsid w:val="001E7D74"/>
    <w:rsid w:val="001F2588"/>
    <w:rsid w:val="001F423D"/>
    <w:rsid w:val="00202868"/>
    <w:rsid w:val="00205881"/>
    <w:rsid w:val="00207A0B"/>
    <w:rsid w:val="00230592"/>
    <w:rsid w:val="00233B33"/>
    <w:rsid w:val="002436FC"/>
    <w:rsid w:val="0025551C"/>
    <w:rsid w:val="002715D9"/>
    <w:rsid w:val="002810D2"/>
    <w:rsid w:val="00282C2F"/>
    <w:rsid w:val="00286700"/>
    <w:rsid w:val="002936BB"/>
    <w:rsid w:val="00293C2E"/>
    <w:rsid w:val="00294C06"/>
    <w:rsid w:val="002B0442"/>
    <w:rsid w:val="002C4A3F"/>
    <w:rsid w:val="002F3109"/>
    <w:rsid w:val="0030657C"/>
    <w:rsid w:val="003067D3"/>
    <w:rsid w:val="00320CEC"/>
    <w:rsid w:val="0033045C"/>
    <w:rsid w:val="00331AC0"/>
    <w:rsid w:val="00334231"/>
    <w:rsid w:val="00353B11"/>
    <w:rsid w:val="003652EE"/>
    <w:rsid w:val="00371631"/>
    <w:rsid w:val="003826F1"/>
    <w:rsid w:val="00383B22"/>
    <w:rsid w:val="003844A7"/>
    <w:rsid w:val="00391930"/>
    <w:rsid w:val="003B05B9"/>
    <w:rsid w:val="003B2FB6"/>
    <w:rsid w:val="003C1477"/>
    <w:rsid w:val="003C1F2F"/>
    <w:rsid w:val="003C242E"/>
    <w:rsid w:val="003D192A"/>
    <w:rsid w:val="003D449D"/>
    <w:rsid w:val="003D55D0"/>
    <w:rsid w:val="003E3CB6"/>
    <w:rsid w:val="003E4EB4"/>
    <w:rsid w:val="003F0606"/>
    <w:rsid w:val="003F67F3"/>
    <w:rsid w:val="00403842"/>
    <w:rsid w:val="00434826"/>
    <w:rsid w:val="004350B7"/>
    <w:rsid w:val="00442250"/>
    <w:rsid w:val="00442D76"/>
    <w:rsid w:val="004500BC"/>
    <w:rsid w:val="00451F6C"/>
    <w:rsid w:val="00460DE6"/>
    <w:rsid w:val="004823B3"/>
    <w:rsid w:val="00483A69"/>
    <w:rsid w:val="004851E2"/>
    <w:rsid w:val="00486309"/>
    <w:rsid w:val="004942A8"/>
    <w:rsid w:val="00496F2B"/>
    <w:rsid w:val="004A12E0"/>
    <w:rsid w:val="004B12C2"/>
    <w:rsid w:val="004D3848"/>
    <w:rsid w:val="004D738A"/>
    <w:rsid w:val="004E5360"/>
    <w:rsid w:val="004F2397"/>
    <w:rsid w:val="004F345E"/>
    <w:rsid w:val="004F4D37"/>
    <w:rsid w:val="00506981"/>
    <w:rsid w:val="005234C0"/>
    <w:rsid w:val="0054147C"/>
    <w:rsid w:val="005433B1"/>
    <w:rsid w:val="00544E6E"/>
    <w:rsid w:val="0054661B"/>
    <w:rsid w:val="00551940"/>
    <w:rsid w:val="005522E3"/>
    <w:rsid w:val="0055242B"/>
    <w:rsid w:val="005559A2"/>
    <w:rsid w:val="005570BB"/>
    <w:rsid w:val="00560F3D"/>
    <w:rsid w:val="00570D9F"/>
    <w:rsid w:val="005761C7"/>
    <w:rsid w:val="005808CC"/>
    <w:rsid w:val="0059372A"/>
    <w:rsid w:val="0059757B"/>
    <w:rsid w:val="005A633C"/>
    <w:rsid w:val="005A757A"/>
    <w:rsid w:val="005D5EFD"/>
    <w:rsid w:val="005F3335"/>
    <w:rsid w:val="005F5D0A"/>
    <w:rsid w:val="006022A1"/>
    <w:rsid w:val="006060FE"/>
    <w:rsid w:val="00614852"/>
    <w:rsid w:val="00624B0E"/>
    <w:rsid w:val="00625B50"/>
    <w:rsid w:val="0062659E"/>
    <w:rsid w:val="00646B05"/>
    <w:rsid w:val="006473E3"/>
    <w:rsid w:val="00654A0A"/>
    <w:rsid w:val="00657ACD"/>
    <w:rsid w:val="00660CD9"/>
    <w:rsid w:val="00662517"/>
    <w:rsid w:val="00662651"/>
    <w:rsid w:val="00662A2C"/>
    <w:rsid w:val="00663A91"/>
    <w:rsid w:val="00664DF3"/>
    <w:rsid w:val="006661F9"/>
    <w:rsid w:val="00676A3A"/>
    <w:rsid w:val="00680144"/>
    <w:rsid w:val="00683016"/>
    <w:rsid w:val="006871DE"/>
    <w:rsid w:val="006936CF"/>
    <w:rsid w:val="006A0B00"/>
    <w:rsid w:val="006A2452"/>
    <w:rsid w:val="006B2FE7"/>
    <w:rsid w:val="006B6DDC"/>
    <w:rsid w:val="006C2C63"/>
    <w:rsid w:val="006D052F"/>
    <w:rsid w:val="006D2F04"/>
    <w:rsid w:val="006D4283"/>
    <w:rsid w:val="006E06BD"/>
    <w:rsid w:val="006E2B97"/>
    <w:rsid w:val="006F51A3"/>
    <w:rsid w:val="00701022"/>
    <w:rsid w:val="0070571A"/>
    <w:rsid w:val="007117A3"/>
    <w:rsid w:val="00730189"/>
    <w:rsid w:val="0073311B"/>
    <w:rsid w:val="00736FF4"/>
    <w:rsid w:val="00756E7C"/>
    <w:rsid w:val="00760A7E"/>
    <w:rsid w:val="00781BB7"/>
    <w:rsid w:val="00781D48"/>
    <w:rsid w:val="007828AC"/>
    <w:rsid w:val="00796B7E"/>
    <w:rsid w:val="00797BA7"/>
    <w:rsid w:val="007A43BB"/>
    <w:rsid w:val="007B0BF4"/>
    <w:rsid w:val="007C4434"/>
    <w:rsid w:val="007C4FF3"/>
    <w:rsid w:val="007D304B"/>
    <w:rsid w:val="007D5FC6"/>
    <w:rsid w:val="007F319C"/>
    <w:rsid w:val="007F4849"/>
    <w:rsid w:val="007F7ABB"/>
    <w:rsid w:val="00802D4F"/>
    <w:rsid w:val="00811BD3"/>
    <w:rsid w:val="00813D44"/>
    <w:rsid w:val="008175D8"/>
    <w:rsid w:val="00821C74"/>
    <w:rsid w:val="00821DC5"/>
    <w:rsid w:val="008226FD"/>
    <w:rsid w:val="00826938"/>
    <w:rsid w:val="00826F4E"/>
    <w:rsid w:val="00837063"/>
    <w:rsid w:val="00841BF4"/>
    <w:rsid w:val="008471FB"/>
    <w:rsid w:val="00855847"/>
    <w:rsid w:val="00855A83"/>
    <w:rsid w:val="008671D9"/>
    <w:rsid w:val="0087148D"/>
    <w:rsid w:val="00872E2D"/>
    <w:rsid w:val="00873CB6"/>
    <w:rsid w:val="00874EEC"/>
    <w:rsid w:val="008772DD"/>
    <w:rsid w:val="00886427"/>
    <w:rsid w:val="008878DB"/>
    <w:rsid w:val="00890922"/>
    <w:rsid w:val="0089679A"/>
    <w:rsid w:val="00896E56"/>
    <w:rsid w:val="008B0EBB"/>
    <w:rsid w:val="008B6730"/>
    <w:rsid w:val="008C4452"/>
    <w:rsid w:val="008C4825"/>
    <w:rsid w:val="008C7003"/>
    <w:rsid w:val="008D3664"/>
    <w:rsid w:val="008D48D0"/>
    <w:rsid w:val="008E50E6"/>
    <w:rsid w:val="00904A46"/>
    <w:rsid w:val="00907764"/>
    <w:rsid w:val="00917522"/>
    <w:rsid w:val="00920D54"/>
    <w:rsid w:val="00935183"/>
    <w:rsid w:val="00940795"/>
    <w:rsid w:val="00962180"/>
    <w:rsid w:val="009629B0"/>
    <w:rsid w:val="00963758"/>
    <w:rsid w:val="00964D7A"/>
    <w:rsid w:val="0096535C"/>
    <w:rsid w:val="00970419"/>
    <w:rsid w:val="00971615"/>
    <w:rsid w:val="009807D3"/>
    <w:rsid w:val="009838D2"/>
    <w:rsid w:val="00990E9C"/>
    <w:rsid w:val="009910B6"/>
    <w:rsid w:val="00992A73"/>
    <w:rsid w:val="0099694D"/>
    <w:rsid w:val="009B08EF"/>
    <w:rsid w:val="009B7E74"/>
    <w:rsid w:val="009C3513"/>
    <w:rsid w:val="009C45CD"/>
    <w:rsid w:val="009E2383"/>
    <w:rsid w:val="00A00297"/>
    <w:rsid w:val="00A0246F"/>
    <w:rsid w:val="00A02535"/>
    <w:rsid w:val="00A0304C"/>
    <w:rsid w:val="00A03FD4"/>
    <w:rsid w:val="00A04277"/>
    <w:rsid w:val="00A07699"/>
    <w:rsid w:val="00A1344E"/>
    <w:rsid w:val="00A15971"/>
    <w:rsid w:val="00A20AB5"/>
    <w:rsid w:val="00A23E77"/>
    <w:rsid w:val="00A2700A"/>
    <w:rsid w:val="00A457D4"/>
    <w:rsid w:val="00A45BFC"/>
    <w:rsid w:val="00A53909"/>
    <w:rsid w:val="00A60EC3"/>
    <w:rsid w:val="00A77497"/>
    <w:rsid w:val="00A8112D"/>
    <w:rsid w:val="00A84CEA"/>
    <w:rsid w:val="00A85471"/>
    <w:rsid w:val="00A97116"/>
    <w:rsid w:val="00A97920"/>
    <w:rsid w:val="00AA568E"/>
    <w:rsid w:val="00AB18DA"/>
    <w:rsid w:val="00AB2C5F"/>
    <w:rsid w:val="00AC4534"/>
    <w:rsid w:val="00AC7650"/>
    <w:rsid w:val="00AC7CAC"/>
    <w:rsid w:val="00AF080F"/>
    <w:rsid w:val="00AF0F59"/>
    <w:rsid w:val="00AF3D59"/>
    <w:rsid w:val="00AF5A17"/>
    <w:rsid w:val="00B014E2"/>
    <w:rsid w:val="00B103FF"/>
    <w:rsid w:val="00B245A9"/>
    <w:rsid w:val="00B32A85"/>
    <w:rsid w:val="00B55F99"/>
    <w:rsid w:val="00B56271"/>
    <w:rsid w:val="00B62D4C"/>
    <w:rsid w:val="00B771C1"/>
    <w:rsid w:val="00B8449A"/>
    <w:rsid w:val="00B86259"/>
    <w:rsid w:val="00B93695"/>
    <w:rsid w:val="00B94497"/>
    <w:rsid w:val="00B97E74"/>
    <w:rsid w:val="00BC4375"/>
    <w:rsid w:val="00BD6FF8"/>
    <w:rsid w:val="00BE0E81"/>
    <w:rsid w:val="00BF368A"/>
    <w:rsid w:val="00C115D4"/>
    <w:rsid w:val="00C13808"/>
    <w:rsid w:val="00C150E6"/>
    <w:rsid w:val="00C27C0C"/>
    <w:rsid w:val="00C46395"/>
    <w:rsid w:val="00C530F9"/>
    <w:rsid w:val="00C57F74"/>
    <w:rsid w:val="00C605D0"/>
    <w:rsid w:val="00C6364F"/>
    <w:rsid w:val="00C6458F"/>
    <w:rsid w:val="00C81241"/>
    <w:rsid w:val="00C91564"/>
    <w:rsid w:val="00C91C4D"/>
    <w:rsid w:val="00CA3973"/>
    <w:rsid w:val="00CA46FF"/>
    <w:rsid w:val="00CB038C"/>
    <w:rsid w:val="00CB3B0E"/>
    <w:rsid w:val="00CC58EB"/>
    <w:rsid w:val="00CC7366"/>
    <w:rsid w:val="00CD1188"/>
    <w:rsid w:val="00CF7670"/>
    <w:rsid w:val="00D04AE6"/>
    <w:rsid w:val="00D054DB"/>
    <w:rsid w:val="00D05BBB"/>
    <w:rsid w:val="00D12AB2"/>
    <w:rsid w:val="00D14056"/>
    <w:rsid w:val="00D17DE7"/>
    <w:rsid w:val="00D2236A"/>
    <w:rsid w:val="00D301B4"/>
    <w:rsid w:val="00D41AB3"/>
    <w:rsid w:val="00D433EA"/>
    <w:rsid w:val="00D46C57"/>
    <w:rsid w:val="00D478DE"/>
    <w:rsid w:val="00D47A7E"/>
    <w:rsid w:val="00D6387C"/>
    <w:rsid w:val="00D72EB1"/>
    <w:rsid w:val="00D75539"/>
    <w:rsid w:val="00D765BF"/>
    <w:rsid w:val="00D821EC"/>
    <w:rsid w:val="00D875FB"/>
    <w:rsid w:val="00D92D12"/>
    <w:rsid w:val="00D967BB"/>
    <w:rsid w:val="00D96AB4"/>
    <w:rsid w:val="00DA16D2"/>
    <w:rsid w:val="00DA3C63"/>
    <w:rsid w:val="00DB0890"/>
    <w:rsid w:val="00DB42AE"/>
    <w:rsid w:val="00DC7214"/>
    <w:rsid w:val="00DD6645"/>
    <w:rsid w:val="00DE1EDD"/>
    <w:rsid w:val="00DF0D03"/>
    <w:rsid w:val="00DF36FE"/>
    <w:rsid w:val="00DF6299"/>
    <w:rsid w:val="00E0384D"/>
    <w:rsid w:val="00E043DB"/>
    <w:rsid w:val="00E04E27"/>
    <w:rsid w:val="00E15D00"/>
    <w:rsid w:val="00E15FA1"/>
    <w:rsid w:val="00E20141"/>
    <w:rsid w:val="00E20BFF"/>
    <w:rsid w:val="00E219C1"/>
    <w:rsid w:val="00E40386"/>
    <w:rsid w:val="00E41AE1"/>
    <w:rsid w:val="00E5416C"/>
    <w:rsid w:val="00E6142E"/>
    <w:rsid w:val="00E621E4"/>
    <w:rsid w:val="00E651B0"/>
    <w:rsid w:val="00E65657"/>
    <w:rsid w:val="00E94D6C"/>
    <w:rsid w:val="00E9525A"/>
    <w:rsid w:val="00E9780B"/>
    <w:rsid w:val="00EA1325"/>
    <w:rsid w:val="00EA4374"/>
    <w:rsid w:val="00EA47FF"/>
    <w:rsid w:val="00EA693D"/>
    <w:rsid w:val="00EB0D51"/>
    <w:rsid w:val="00EB3AEC"/>
    <w:rsid w:val="00EC41DD"/>
    <w:rsid w:val="00EC7E27"/>
    <w:rsid w:val="00ED5D51"/>
    <w:rsid w:val="00EF26D5"/>
    <w:rsid w:val="00F03DA6"/>
    <w:rsid w:val="00F075D1"/>
    <w:rsid w:val="00F20CD3"/>
    <w:rsid w:val="00F22EB3"/>
    <w:rsid w:val="00F43A37"/>
    <w:rsid w:val="00F441AF"/>
    <w:rsid w:val="00F459FF"/>
    <w:rsid w:val="00F45C54"/>
    <w:rsid w:val="00F626AD"/>
    <w:rsid w:val="00F62D7A"/>
    <w:rsid w:val="00F65BD5"/>
    <w:rsid w:val="00F67C89"/>
    <w:rsid w:val="00F67D6E"/>
    <w:rsid w:val="00F712C7"/>
    <w:rsid w:val="00F8275C"/>
    <w:rsid w:val="00F93FF5"/>
    <w:rsid w:val="00F94A83"/>
    <w:rsid w:val="00FA1704"/>
    <w:rsid w:val="00FA54A3"/>
    <w:rsid w:val="00FB2DA3"/>
    <w:rsid w:val="00FB5335"/>
    <w:rsid w:val="00FC1F9B"/>
    <w:rsid w:val="00FC50E3"/>
    <w:rsid w:val="00FD5C0D"/>
    <w:rsid w:val="00FE0162"/>
    <w:rsid w:val="00FE192C"/>
    <w:rsid w:val="00FE2484"/>
    <w:rsid w:val="00FE7ACC"/>
    <w:rsid w:val="00FF2233"/>
    <w:rsid w:val="00FF54B8"/>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634CA"/>
  <w15:chartTrackingRefBased/>
  <w15:docId w15:val="{E19004BE-A862-4722-B98C-452FC9A21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Normlnweb">
    <w:name w:val="Normal (Web)"/>
    <w:basedOn w:val="Normln"/>
    <w:uiPriority w:val="99"/>
    <w:semiHidden/>
    <w:unhideWhenUsed/>
    <w:rsid w:val="0059757B"/>
    <w:pPr>
      <w:spacing w:before="100" w:beforeAutospacing="1" w:after="100" w:afterAutospacing="1" w:line="240" w:lineRule="auto"/>
      <w:jc w:val="left"/>
    </w:pPr>
  </w:style>
  <w:style w:type="character" w:styleId="Nevyeenzmnka">
    <w:name w:val="Unresolved Mention"/>
    <w:basedOn w:val="Standardnpsmoodstavce"/>
    <w:uiPriority w:val="99"/>
    <w:semiHidden/>
    <w:unhideWhenUsed/>
    <w:rsid w:val="006473E3"/>
    <w:rPr>
      <w:color w:val="605E5C"/>
      <w:shd w:val="clear" w:color="auto" w:fill="E1DFDD"/>
    </w:rPr>
  </w:style>
  <w:style w:type="character" w:customStyle="1" w:styleId="mw-headline">
    <w:name w:val="mw-headline"/>
    <w:basedOn w:val="Standardnpsmoodstavce"/>
    <w:rsid w:val="00CC58EB"/>
  </w:style>
  <w:style w:type="paragraph" w:styleId="Nadpisobsahu">
    <w:name w:val="TOC Heading"/>
    <w:basedOn w:val="Nadpis1"/>
    <w:next w:val="Normln"/>
    <w:uiPriority w:val="39"/>
    <w:unhideWhenUsed/>
    <w:qFormat/>
    <w:rsid w:val="006060FE"/>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08487">
      <w:bodyDiv w:val="1"/>
      <w:marLeft w:val="0"/>
      <w:marRight w:val="0"/>
      <w:marTop w:val="0"/>
      <w:marBottom w:val="0"/>
      <w:divBdr>
        <w:top w:val="none" w:sz="0" w:space="0" w:color="auto"/>
        <w:left w:val="none" w:sz="0" w:space="0" w:color="auto"/>
        <w:bottom w:val="none" w:sz="0" w:space="0" w:color="auto"/>
        <w:right w:val="none" w:sz="0" w:space="0" w:color="auto"/>
      </w:divBdr>
    </w:div>
    <w:div w:id="366684273">
      <w:bodyDiv w:val="1"/>
      <w:marLeft w:val="0"/>
      <w:marRight w:val="0"/>
      <w:marTop w:val="0"/>
      <w:marBottom w:val="0"/>
      <w:divBdr>
        <w:top w:val="none" w:sz="0" w:space="0" w:color="auto"/>
        <w:left w:val="none" w:sz="0" w:space="0" w:color="auto"/>
        <w:bottom w:val="none" w:sz="0" w:space="0" w:color="auto"/>
        <w:right w:val="none" w:sz="0" w:space="0" w:color="auto"/>
      </w:divBdr>
    </w:div>
    <w:div w:id="393553748">
      <w:bodyDiv w:val="1"/>
      <w:marLeft w:val="0"/>
      <w:marRight w:val="0"/>
      <w:marTop w:val="0"/>
      <w:marBottom w:val="0"/>
      <w:divBdr>
        <w:top w:val="none" w:sz="0" w:space="0" w:color="auto"/>
        <w:left w:val="none" w:sz="0" w:space="0" w:color="auto"/>
        <w:bottom w:val="none" w:sz="0" w:space="0" w:color="auto"/>
        <w:right w:val="none" w:sz="0" w:space="0" w:color="auto"/>
      </w:divBdr>
    </w:div>
    <w:div w:id="579173762">
      <w:bodyDiv w:val="1"/>
      <w:marLeft w:val="0"/>
      <w:marRight w:val="0"/>
      <w:marTop w:val="0"/>
      <w:marBottom w:val="0"/>
      <w:divBdr>
        <w:top w:val="none" w:sz="0" w:space="0" w:color="auto"/>
        <w:left w:val="none" w:sz="0" w:space="0" w:color="auto"/>
        <w:bottom w:val="none" w:sz="0" w:space="0" w:color="auto"/>
        <w:right w:val="none" w:sz="0" w:space="0" w:color="auto"/>
      </w:divBdr>
    </w:div>
    <w:div w:id="693924329">
      <w:bodyDiv w:val="1"/>
      <w:marLeft w:val="0"/>
      <w:marRight w:val="0"/>
      <w:marTop w:val="0"/>
      <w:marBottom w:val="0"/>
      <w:divBdr>
        <w:top w:val="none" w:sz="0" w:space="0" w:color="auto"/>
        <w:left w:val="none" w:sz="0" w:space="0" w:color="auto"/>
        <w:bottom w:val="none" w:sz="0" w:space="0" w:color="auto"/>
        <w:right w:val="none" w:sz="0" w:space="0" w:color="auto"/>
      </w:divBdr>
    </w:div>
    <w:div w:id="1320698050">
      <w:bodyDiv w:val="1"/>
      <w:marLeft w:val="0"/>
      <w:marRight w:val="0"/>
      <w:marTop w:val="0"/>
      <w:marBottom w:val="0"/>
      <w:divBdr>
        <w:top w:val="none" w:sz="0" w:space="0" w:color="auto"/>
        <w:left w:val="none" w:sz="0" w:space="0" w:color="auto"/>
        <w:bottom w:val="none" w:sz="0" w:space="0" w:color="auto"/>
        <w:right w:val="none" w:sz="0" w:space="0" w:color="auto"/>
      </w:divBdr>
    </w:div>
    <w:div w:id="1418597739">
      <w:bodyDiv w:val="1"/>
      <w:marLeft w:val="0"/>
      <w:marRight w:val="0"/>
      <w:marTop w:val="0"/>
      <w:marBottom w:val="0"/>
      <w:divBdr>
        <w:top w:val="none" w:sz="0" w:space="0" w:color="auto"/>
        <w:left w:val="none" w:sz="0" w:space="0" w:color="auto"/>
        <w:bottom w:val="none" w:sz="0" w:space="0" w:color="auto"/>
        <w:right w:val="none" w:sz="0" w:space="0" w:color="auto"/>
      </w:divBdr>
    </w:div>
    <w:div w:id="1483621948">
      <w:bodyDiv w:val="1"/>
      <w:marLeft w:val="0"/>
      <w:marRight w:val="0"/>
      <w:marTop w:val="0"/>
      <w:marBottom w:val="0"/>
      <w:divBdr>
        <w:top w:val="none" w:sz="0" w:space="0" w:color="auto"/>
        <w:left w:val="none" w:sz="0" w:space="0" w:color="auto"/>
        <w:bottom w:val="none" w:sz="0" w:space="0" w:color="auto"/>
        <w:right w:val="none" w:sz="0" w:space="0" w:color="auto"/>
      </w:divBdr>
    </w:div>
    <w:div w:id="1784183122">
      <w:bodyDiv w:val="1"/>
      <w:marLeft w:val="0"/>
      <w:marRight w:val="0"/>
      <w:marTop w:val="0"/>
      <w:marBottom w:val="0"/>
      <w:divBdr>
        <w:top w:val="none" w:sz="0" w:space="0" w:color="auto"/>
        <w:left w:val="none" w:sz="0" w:space="0" w:color="auto"/>
        <w:bottom w:val="none" w:sz="0" w:space="0" w:color="auto"/>
        <w:right w:val="none" w:sz="0" w:space="0" w:color="auto"/>
      </w:divBdr>
      <w:divsChild>
        <w:div w:id="1036007614">
          <w:marLeft w:val="0"/>
          <w:marRight w:val="0"/>
          <w:marTop w:val="0"/>
          <w:marBottom w:val="0"/>
          <w:divBdr>
            <w:top w:val="none" w:sz="0" w:space="0" w:color="auto"/>
            <w:left w:val="none" w:sz="0" w:space="0" w:color="auto"/>
            <w:bottom w:val="none" w:sz="0" w:space="0" w:color="auto"/>
            <w:right w:val="none" w:sz="0" w:space="0" w:color="auto"/>
          </w:divBdr>
          <w:divsChild>
            <w:div w:id="955063100">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94626265">
              <w:marLeft w:val="0"/>
              <w:marRight w:val="0"/>
              <w:marTop w:val="0"/>
              <w:marBottom w:val="0"/>
              <w:divBdr>
                <w:top w:val="none" w:sz="0" w:space="0" w:color="auto"/>
                <w:left w:val="none" w:sz="0" w:space="0" w:color="auto"/>
                <w:bottom w:val="none" w:sz="0" w:space="0" w:color="auto"/>
                <w:right w:val="none" w:sz="0" w:space="0" w:color="auto"/>
              </w:divBdr>
            </w:div>
            <w:div w:id="1617322361">
              <w:marLeft w:val="0"/>
              <w:marRight w:val="0"/>
              <w:marTop w:val="0"/>
              <w:marBottom w:val="0"/>
              <w:divBdr>
                <w:top w:val="none" w:sz="0" w:space="0" w:color="auto"/>
                <w:left w:val="none" w:sz="0" w:space="0" w:color="auto"/>
                <w:bottom w:val="none" w:sz="0" w:space="0" w:color="auto"/>
                <w:right w:val="none" w:sz="0" w:space="0" w:color="auto"/>
              </w:divBdr>
            </w:div>
            <w:div w:id="2054651417">
              <w:marLeft w:val="0"/>
              <w:marRight w:val="0"/>
              <w:marTop w:val="0"/>
              <w:marBottom w:val="0"/>
              <w:divBdr>
                <w:top w:val="none" w:sz="0" w:space="0" w:color="auto"/>
                <w:left w:val="none" w:sz="0" w:space="0" w:color="auto"/>
                <w:bottom w:val="none" w:sz="0" w:space="0" w:color="auto"/>
                <w:right w:val="none" w:sz="0" w:space="0" w:color="auto"/>
              </w:divBdr>
            </w:div>
            <w:div w:id="928543291">
              <w:marLeft w:val="0"/>
              <w:marRight w:val="0"/>
              <w:marTop w:val="0"/>
              <w:marBottom w:val="0"/>
              <w:divBdr>
                <w:top w:val="none" w:sz="0" w:space="0" w:color="auto"/>
                <w:left w:val="none" w:sz="0" w:space="0" w:color="auto"/>
                <w:bottom w:val="none" w:sz="0" w:space="0" w:color="auto"/>
                <w:right w:val="none" w:sz="0" w:space="0" w:color="auto"/>
              </w:divBdr>
            </w:div>
            <w:div w:id="1557936563">
              <w:marLeft w:val="0"/>
              <w:marRight w:val="0"/>
              <w:marTop w:val="0"/>
              <w:marBottom w:val="0"/>
              <w:divBdr>
                <w:top w:val="none" w:sz="0" w:space="0" w:color="auto"/>
                <w:left w:val="none" w:sz="0" w:space="0" w:color="auto"/>
                <w:bottom w:val="none" w:sz="0" w:space="0" w:color="auto"/>
                <w:right w:val="none" w:sz="0" w:space="0" w:color="auto"/>
              </w:divBdr>
            </w:div>
            <w:div w:id="363336550">
              <w:marLeft w:val="0"/>
              <w:marRight w:val="0"/>
              <w:marTop w:val="0"/>
              <w:marBottom w:val="0"/>
              <w:divBdr>
                <w:top w:val="none" w:sz="0" w:space="0" w:color="auto"/>
                <w:left w:val="none" w:sz="0" w:space="0" w:color="auto"/>
                <w:bottom w:val="none" w:sz="0" w:space="0" w:color="auto"/>
                <w:right w:val="none" w:sz="0" w:space="0" w:color="auto"/>
              </w:divBdr>
            </w:div>
            <w:div w:id="844251029">
              <w:marLeft w:val="0"/>
              <w:marRight w:val="0"/>
              <w:marTop w:val="0"/>
              <w:marBottom w:val="0"/>
              <w:divBdr>
                <w:top w:val="none" w:sz="0" w:space="0" w:color="auto"/>
                <w:left w:val="none" w:sz="0" w:space="0" w:color="auto"/>
                <w:bottom w:val="none" w:sz="0" w:space="0" w:color="auto"/>
                <w:right w:val="none" w:sz="0" w:space="0" w:color="auto"/>
              </w:divBdr>
            </w:div>
            <w:div w:id="1208298772">
              <w:marLeft w:val="0"/>
              <w:marRight w:val="0"/>
              <w:marTop w:val="0"/>
              <w:marBottom w:val="0"/>
              <w:divBdr>
                <w:top w:val="none" w:sz="0" w:space="0" w:color="auto"/>
                <w:left w:val="none" w:sz="0" w:space="0" w:color="auto"/>
                <w:bottom w:val="none" w:sz="0" w:space="0" w:color="auto"/>
                <w:right w:val="none" w:sz="0" w:space="0" w:color="auto"/>
              </w:divBdr>
            </w:div>
            <w:div w:id="1711101654">
              <w:marLeft w:val="0"/>
              <w:marRight w:val="0"/>
              <w:marTop w:val="0"/>
              <w:marBottom w:val="0"/>
              <w:divBdr>
                <w:top w:val="none" w:sz="0" w:space="0" w:color="auto"/>
                <w:left w:val="none" w:sz="0" w:space="0" w:color="auto"/>
                <w:bottom w:val="none" w:sz="0" w:space="0" w:color="auto"/>
                <w:right w:val="none" w:sz="0" w:space="0" w:color="auto"/>
              </w:divBdr>
            </w:div>
            <w:div w:id="33426400">
              <w:marLeft w:val="0"/>
              <w:marRight w:val="0"/>
              <w:marTop w:val="0"/>
              <w:marBottom w:val="0"/>
              <w:divBdr>
                <w:top w:val="none" w:sz="0" w:space="0" w:color="auto"/>
                <w:left w:val="none" w:sz="0" w:space="0" w:color="auto"/>
                <w:bottom w:val="none" w:sz="0" w:space="0" w:color="auto"/>
                <w:right w:val="none" w:sz="0" w:space="0" w:color="auto"/>
              </w:divBdr>
            </w:div>
            <w:div w:id="658969804">
              <w:marLeft w:val="0"/>
              <w:marRight w:val="0"/>
              <w:marTop w:val="0"/>
              <w:marBottom w:val="0"/>
              <w:divBdr>
                <w:top w:val="none" w:sz="0" w:space="0" w:color="auto"/>
                <w:left w:val="none" w:sz="0" w:space="0" w:color="auto"/>
                <w:bottom w:val="none" w:sz="0" w:space="0" w:color="auto"/>
                <w:right w:val="none" w:sz="0" w:space="0" w:color="auto"/>
              </w:divBdr>
            </w:div>
            <w:div w:id="1674648319">
              <w:marLeft w:val="0"/>
              <w:marRight w:val="0"/>
              <w:marTop w:val="0"/>
              <w:marBottom w:val="0"/>
              <w:divBdr>
                <w:top w:val="none" w:sz="0" w:space="0" w:color="auto"/>
                <w:left w:val="none" w:sz="0" w:space="0" w:color="auto"/>
                <w:bottom w:val="none" w:sz="0" w:space="0" w:color="auto"/>
                <w:right w:val="none" w:sz="0" w:space="0" w:color="auto"/>
              </w:divBdr>
            </w:div>
            <w:div w:id="1022973819">
              <w:marLeft w:val="0"/>
              <w:marRight w:val="0"/>
              <w:marTop w:val="0"/>
              <w:marBottom w:val="0"/>
              <w:divBdr>
                <w:top w:val="none" w:sz="0" w:space="0" w:color="auto"/>
                <w:left w:val="none" w:sz="0" w:space="0" w:color="auto"/>
                <w:bottom w:val="none" w:sz="0" w:space="0" w:color="auto"/>
                <w:right w:val="none" w:sz="0" w:space="0" w:color="auto"/>
              </w:divBdr>
            </w:div>
            <w:div w:id="960766963">
              <w:marLeft w:val="0"/>
              <w:marRight w:val="0"/>
              <w:marTop w:val="0"/>
              <w:marBottom w:val="0"/>
              <w:divBdr>
                <w:top w:val="none" w:sz="0" w:space="0" w:color="auto"/>
                <w:left w:val="none" w:sz="0" w:space="0" w:color="auto"/>
                <w:bottom w:val="none" w:sz="0" w:space="0" w:color="auto"/>
                <w:right w:val="none" w:sz="0" w:space="0" w:color="auto"/>
              </w:divBdr>
            </w:div>
            <w:div w:id="5764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9203">
      <w:bodyDiv w:val="1"/>
      <w:marLeft w:val="0"/>
      <w:marRight w:val="0"/>
      <w:marTop w:val="0"/>
      <w:marBottom w:val="0"/>
      <w:divBdr>
        <w:top w:val="none" w:sz="0" w:space="0" w:color="auto"/>
        <w:left w:val="none" w:sz="0" w:space="0" w:color="auto"/>
        <w:bottom w:val="none" w:sz="0" w:space="0" w:color="auto"/>
        <w:right w:val="none" w:sz="0" w:space="0" w:color="auto"/>
      </w:divBdr>
    </w:div>
    <w:div w:id="1932739297">
      <w:bodyDiv w:val="1"/>
      <w:marLeft w:val="0"/>
      <w:marRight w:val="0"/>
      <w:marTop w:val="0"/>
      <w:marBottom w:val="0"/>
      <w:divBdr>
        <w:top w:val="none" w:sz="0" w:space="0" w:color="auto"/>
        <w:left w:val="none" w:sz="0" w:space="0" w:color="auto"/>
        <w:bottom w:val="none" w:sz="0" w:space="0" w:color="auto"/>
        <w:right w:val="none" w:sz="0" w:space="0" w:color="auto"/>
      </w:divBdr>
      <w:divsChild>
        <w:div w:id="1709986695">
          <w:marLeft w:val="0"/>
          <w:marRight w:val="0"/>
          <w:marTop w:val="0"/>
          <w:marBottom w:val="0"/>
          <w:divBdr>
            <w:top w:val="none" w:sz="0" w:space="0" w:color="auto"/>
            <w:left w:val="none" w:sz="0" w:space="0" w:color="auto"/>
            <w:bottom w:val="none" w:sz="0" w:space="0" w:color="auto"/>
            <w:right w:val="none" w:sz="0" w:space="0" w:color="auto"/>
          </w:divBdr>
          <w:divsChild>
            <w:div w:id="442111776">
              <w:marLeft w:val="0"/>
              <w:marRight w:val="0"/>
              <w:marTop w:val="0"/>
              <w:marBottom w:val="0"/>
              <w:divBdr>
                <w:top w:val="none" w:sz="0" w:space="0" w:color="auto"/>
                <w:left w:val="none" w:sz="0" w:space="0" w:color="auto"/>
                <w:bottom w:val="none" w:sz="0" w:space="0" w:color="auto"/>
                <w:right w:val="none" w:sz="0" w:space="0" w:color="auto"/>
              </w:divBdr>
            </w:div>
            <w:div w:id="1075129553">
              <w:marLeft w:val="0"/>
              <w:marRight w:val="0"/>
              <w:marTop w:val="0"/>
              <w:marBottom w:val="0"/>
              <w:divBdr>
                <w:top w:val="none" w:sz="0" w:space="0" w:color="auto"/>
                <w:left w:val="none" w:sz="0" w:space="0" w:color="auto"/>
                <w:bottom w:val="none" w:sz="0" w:space="0" w:color="auto"/>
                <w:right w:val="none" w:sz="0" w:space="0" w:color="auto"/>
              </w:divBdr>
            </w:div>
            <w:div w:id="1412507605">
              <w:marLeft w:val="0"/>
              <w:marRight w:val="0"/>
              <w:marTop w:val="0"/>
              <w:marBottom w:val="0"/>
              <w:divBdr>
                <w:top w:val="none" w:sz="0" w:space="0" w:color="auto"/>
                <w:left w:val="none" w:sz="0" w:space="0" w:color="auto"/>
                <w:bottom w:val="none" w:sz="0" w:space="0" w:color="auto"/>
                <w:right w:val="none" w:sz="0" w:space="0" w:color="auto"/>
              </w:divBdr>
            </w:div>
            <w:div w:id="703947992">
              <w:marLeft w:val="0"/>
              <w:marRight w:val="0"/>
              <w:marTop w:val="0"/>
              <w:marBottom w:val="0"/>
              <w:divBdr>
                <w:top w:val="none" w:sz="0" w:space="0" w:color="auto"/>
                <w:left w:val="none" w:sz="0" w:space="0" w:color="auto"/>
                <w:bottom w:val="none" w:sz="0" w:space="0" w:color="auto"/>
                <w:right w:val="none" w:sz="0" w:space="0" w:color="auto"/>
              </w:divBdr>
            </w:div>
            <w:div w:id="1626690425">
              <w:marLeft w:val="0"/>
              <w:marRight w:val="0"/>
              <w:marTop w:val="0"/>
              <w:marBottom w:val="0"/>
              <w:divBdr>
                <w:top w:val="none" w:sz="0" w:space="0" w:color="auto"/>
                <w:left w:val="none" w:sz="0" w:space="0" w:color="auto"/>
                <w:bottom w:val="none" w:sz="0" w:space="0" w:color="auto"/>
                <w:right w:val="none" w:sz="0" w:space="0" w:color="auto"/>
              </w:divBdr>
            </w:div>
            <w:div w:id="1955625185">
              <w:marLeft w:val="0"/>
              <w:marRight w:val="0"/>
              <w:marTop w:val="0"/>
              <w:marBottom w:val="0"/>
              <w:divBdr>
                <w:top w:val="none" w:sz="0" w:space="0" w:color="auto"/>
                <w:left w:val="none" w:sz="0" w:space="0" w:color="auto"/>
                <w:bottom w:val="none" w:sz="0" w:space="0" w:color="auto"/>
                <w:right w:val="none" w:sz="0" w:space="0" w:color="auto"/>
              </w:divBdr>
            </w:div>
            <w:div w:id="147286689">
              <w:marLeft w:val="0"/>
              <w:marRight w:val="0"/>
              <w:marTop w:val="0"/>
              <w:marBottom w:val="0"/>
              <w:divBdr>
                <w:top w:val="none" w:sz="0" w:space="0" w:color="auto"/>
                <w:left w:val="none" w:sz="0" w:space="0" w:color="auto"/>
                <w:bottom w:val="none" w:sz="0" w:space="0" w:color="auto"/>
                <w:right w:val="none" w:sz="0" w:space="0" w:color="auto"/>
              </w:divBdr>
            </w:div>
            <w:div w:id="1315253480">
              <w:marLeft w:val="0"/>
              <w:marRight w:val="0"/>
              <w:marTop w:val="0"/>
              <w:marBottom w:val="0"/>
              <w:divBdr>
                <w:top w:val="none" w:sz="0" w:space="0" w:color="auto"/>
                <w:left w:val="none" w:sz="0" w:space="0" w:color="auto"/>
                <w:bottom w:val="none" w:sz="0" w:space="0" w:color="auto"/>
                <w:right w:val="none" w:sz="0" w:space="0" w:color="auto"/>
              </w:divBdr>
            </w:div>
            <w:div w:id="1651902363">
              <w:marLeft w:val="0"/>
              <w:marRight w:val="0"/>
              <w:marTop w:val="0"/>
              <w:marBottom w:val="0"/>
              <w:divBdr>
                <w:top w:val="none" w:sz="0" w:space="0" w:color="auto"/>
                <w:left w:val="none" w:sz="0" w:space="0" w:color="auto"/>
                <w:bottom w:val="none" w:sz="0" w:space="0" w:color="auto"/>
                <w:right w:val="none" w:sz="0" w:space="0" w:color="auto"/>
              </w:divBdr>
            </w:div>
            <w:div w:id="1095899023">
              <w:marLeft w:val="0"/>
              <w:marRight w:val="0"/>
              <w:marTop w:val="0"/>
              <w:marBottom w:val="0"/>
              <w:divBdr>
                <w:top w:val="none" w:sz="0" w:space="0" w:color="auto"/>
                <w:left w:val="none" w:sz="0" w:space="0" w:color="auto"/>
                <w:bottom w:val="none" w:sz="0" w:space="0" w:color="auto"/>
                <w:right w:val="none" w:sz="0" w:space="0" w:color="auto"/>
              </w:divBdr>
            </w:div>
            <w:div w:id="1207570499">
              <w:marLeft w:val="0"/>
              <w:marRight w:val="0"/>
              <w:marTop w:val="0"/>
              <w:marBottom w:val="0"/>
              <w:divBdr>
                <w:top w:val="none" w:sz="0" w:space="0" w:color="auto"/>
                <w:left w:val="none" w:sz="0" w:space="0" w:color="auto"/>
                <w:bottom w:val="none" w:sz="0" w:space="0" w:color="auto"/>
                <w:right w:val="none" w:sz="0" w:space="0" w:color="auto"/>
              </w:divBdr>
            </w:div>
            <w:div w:id="1465006642">
              <w:marLeft w:val="0"/>
              <w:marRight w:val="0"/>
              <w:marTop w:val="0"/>
              <w:marBottom w:val="0"/>
              <w:divBdr>
                <w:top w:val="none" w:sz="0" w:space="0" w:color="auto"/>
                <w:left w:val="none" w:sz="0" w:space="0" w:color="auto"/>
                <w:bottom w:val="none" w:sz="0" w:space="0" w:color="auto"/>
                <w:right w:val="none" w:sz="0" w:space="0" w:color="auto"/>
              </w:divBdr>
            </w:div>
            <w:div w:id="772827722">
              <w:marLeft w:val="0"/>
              <w:marRight w:val="0"/>
              <w:marTop w:val="0"/>
              <w:marBottom w:val="0"/>
              <w:divBdr>
                <w:top w:val="none" w:sz="0" w:space="0" w:color="auto"/>
                <w:left w:val="none" w:sz="0" w:space="0" w:color="auto"/>
                <w:bottom w:val="none" w:sz="0" w:space="0" w:color="auto"/>
                <w:right w:val="none" w:sz="0" w:space="0" w:color="auto"/>
              </w:divBdr>
            </w:div>
            <w:div w:id="983002608">
              <w:marLeft w:val="0"/>
              <w:marRight w:val="0"/>
              <w:marTop w:val="0"/>
              <w:marBottom w:val="0"/>
              <w:divBdr>
                <w:top w:val="none" w:sz="0" w:space="0" w:color="auto"/>
                <w:left w:val="none" w:sz="0" w:space="0" w:color="auto"/>
                <w:bottom w:val="none" w:sz="0" w:space="0" w:color="auto"/>
                <w:right w:val="none" w:sz="0" w:space="0" w:color="auto"/>
              </w:divBdr>
            </w:div>
            <w:div w:id="693725940">
              <w:marLeft w:val="0"/>
              <w:marRight w:val="0"/>
              <w:marTop w:val="0"/>
              <w:marBottom w:val="0"/>
              <w:divBdr>
                <w:top w:val="none" w:sz="0" w:space="0" w:color="auto"/>
                <w:left w:val="none" w:sz="0" w:space="0" w:color="auto"/>
                <w:bottom w:val="none" w:sz="0" w:space="0" w:color="auto"/>
                <w:right w:val="none" w:sz="0" w:space="0" w:color="auto"/>
              </w:divBdr>
            </w:div>
            <w:div w:id="1213613530">
              <w:marLeft w:val="0"/>
              <w:marRight w:val="0"/>
              <w:marTop w:val="0"/>
              <w:marBottom w:val="0"/>
              <w:divBdr>
                <w:top w:val="none" w:sz="0" w:space="0" w:color="auto"/>
                <w:left w:val="none" w:sz="0" w:space="0" w:color="auto"/>
                <w:bottom w:val="none" w:sz="0" w:space="0" w:color="auto"/>
                <w:right w:val="none" w:sz="0" w:space="0" w:color="auto"/>
              </w:divBdr>
            </w:div>
            <w:div w:id="1659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Skript_(program)" TargetMode="External"/><Relationship Id="rId18" Type="http://schemas.openxmlformats.org/officeDocument/2006/relationships/hyperlink" Target="https://cs.wikipedia.org/wiki/Google_Analytics" TargetMode="External"/><Relationship Id="rId26" Type="http://schemas.openxmlformats.org/officeDocument/2006/relationships/hyperlink" Target="https://cs.wikipedia.org/wiki/Zdrojov%C3%BD_k%C3%B3d" TargetMode="External"/><Relationship Id="rId39" Type="http://schemas.openxmlformats.org/officeDocument/2006/relationships/hyperlink" Target="https://cs.wikipedia.org/wiki/Microsoft" TargetMode="External"/><Relationship Id="rId21" Type="http://schemas.openxmlformats.org/officeDocument/2006/relationships/hyperlink" Target="https://cs.wikipedia.org/w/index.php?title=Otev%C5%99en%C3%BD_kod&amp;action=edit&amp;redlink=1" TargetMode="External"/><Relationship Id="rId34" Type="http://schemas.openxmlformats.org/officeDocument/2006/relationships/hyperlink" Target="https://cs.wikipedia.org/w/index.php?title=SEO_specialista&amp;action=edit&amp;redlink=1" TargetMode="External"/><Relationship Id="rId42" Type="http://schemas.openxmlformats.org/officeDocument/2006/relationships/image" Target="media/image5.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s://cs.wikipedia.org/wiki/Microsoft_Azur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C3%9A%C4%8Detnictv%C3%AD" TargetMode="External"/><Relationship Id="rId29" Type="http://schemas.openxmlformats.org/officeDocument/2006/relationships/hyperlink" Target="https://cs.wikipedia.org/wiki/Slu%C5%BEb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s.wikipedia.org/wiki/Internetov%C3%A9_obchodov%C3%A1n%C3%AD" TargetMode="External"/><Relationship Id="rId24" Type="http://schemas.openxmlformats.org/officeDocument/2006/relationships/hyperlink" Target="https://cs.wikipedia.org/wiki/V%C3%BDvoj%C3%A1%C5%99" TargetMode="External"/><Relationship Id="rId32" Type="http://schemas.openxmlformats.org/officeDocument/2006/relationships/hyperlink" Target="https://cs.wikipedia.org/wiki/Program%C3%A1tor" TargetMode="External"/><Relationship Id="rId37" Type="http://schemas.openxmlformats.org/officeDocument/2006/relationships/hyperlink" Target="https://cs.wikipedia.org/wiki/Lidsk%C3%A9_zdroje" TargetMode="External"/><Relationship Id="rId40" Type="http://schemas.openxmlformats.org/officeDocument/2006/relationships/image" Target="media/image3.png"/><Relationship Id="rId45" Type="http://schemas.openxmlformats.org/officeDocument/2006/relationships/hyperlink" Target="https://trends.builtwith.com/shop"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cs.wikipedia.org/wiki/Logistika" TargetMode="External"/><Relationship Id="rId23" Type="http://schemas.openxmlformats.org/officeDocument/2006/relationships/hyperlink" Target="https://cs.wikipedia.org/wiki/Plugin" TargetMode="External"/><Relationship Id="rId28" Type="http://schemas.openxmlformats.org/officeDocument/2006/relationships/hyperlink" Target="https://cs.wikipedia.org/wiki/Zbo%C5%BE%C3%AD" TargetMode="External"/><Relationship Id="rId36" Type="http://schemas.openxmlformats.org/officeDocument/2006/relationships/hyperlink" Target="https://cs.wikipedia.org/wiki/ERP-syst%C3%A9m"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cs.wikipedia.org/wiki/Optimalizace_pro_vyhled%C3%A1va%C4%8De" TargetMode="External"/><Relationship Id="rId31" Type="http://schemas.openxmlformats.org/officeDocument/2006/relationships/hyperlink" Target="https://cs.wikipedia.org/w/index.php?title=UX_design%C3%A9r&amp;action=edit&amp;redlink=1"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cs.wikipedia.org/wiki/Datab%C3%A1ze" TargetMode="External"/><Relationship Id="rId22" Type="http://schemas.openxmlformats.org/officeDocument/2006/relationships/hyperlink" Target="https://cs.wikipedia.org/wiki/Syst%C3%A9m_pro_spr%C3%A1vu_obsahu" TargetMode="External"/><Relationship Id="rId27" Type="http://schemas.openxmlformats.org/officeDocument/2006/relationships/hyperlink" Target="https://cs.wikipedia.org/wiki/Propriet%C3%A1rn%C3%AD_uzam%C4%8Den%C3%AD" TargetMode="External"/><Relationship Id="rId30" Type="http://schemas.openxmlformats.org/officeDocument/2006/relationships/hyperlink" Target="https://cs.wikipedia.org/w/index.php?title=Projektov%C3%BD_vedouc%C3%AD&amp;action=edit&amp;redlink=1" TargetMode="External"/><Relationship Id="rId35" Type="http://schemas.openxmlformats.org/officeDocument/2006/relationships/hyperlink" Target="https://cs.wikipedia.org/wiki/Automatizace"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cs.wikipedia.org/wiki/Proces" TargetMode="External"/><Relationship Id="rId17" Type="http://schemas.openxmlformats.org/officeDocument/2006/relationships/hyperlink" Target="https://cs.wikipedia.org/wiki/Srovn%C3%A1va%C4%8D_zbo%C5%BE%C3%AD" TargetMode="External"/><Relationship Id="rId25" Type="http://schemas.openxmlformats.org/officeDocument/2006/relationships/hyperlink" Target="https://cs.wikipedia.org/wiki/Server" TargetMode="External"/><Relationship Id="rId33" Type="http://schemas.openxmlformats.org/officeDocument/2006/relationships/hyperlink" Target="https://cs.wikipedia.org/wiki/Copywriter" TargetMode="External"/><Relationship Id="rId38" Type="http://schemas.openxmlformats.org/officeDocument/2006/relationships/image" Target="media/image2.png"/><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footer" Target="footer3.xml"/><Relationship Id="rId20" Type="http://schemas.openxmlformats.org/officeDocument/2006/relationships/hyperlink" Target="https://cs.wikipedia.org/wiki/Svobodn%C3%BD_software" TargetMode="External"/><Relationship Id="rId41" Type="http://schemas.openxmlformats.org/officeDocument/2006/relationships/image" Target="media/image4.png"/><Relationship Id="rId54" Type="http://schemas.openxmlformats.org/officeDocument/2006/relationships/image" Target="media/image16.png"/><Relationship Id="rId6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863</TotalTime>
  <Pages>35</Pages>
  <Words>4579</Words>
  <Characters>27021</Characters>
  <Application>Microsoft Office Word</Application>
  <DocSecurity>0</DocSecurity>
  <Lines>225</Lines>
  <Paragraphs>63</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jakub vaněk</cp:lastModifiedBy>
  <cp:revision>11</cp:revision>
  <cp:lastPrinted>2004-11-12T21:05:00Z</cp:lastPrinted>
  <dcterms:created xsi:type="dcterms:W3CDTF">2021-01-05T13:23:00Z</dcterms:created>
  <dcterms:modified xsi:type="dcterms:W3CDTF">2021-01-10T10:52:00Z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